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6A6224" w14:textId="77777777" w:rsidR="00294400" w:rsidRDefault="00294400" w:rsidP="00294400">
      <w:pPr>
        <w:spacing w:before="1560" w:after="360" w:line="720" w:lineRule="auto"/>
        <w:jc w:val="right"/>
        <w:rPr>
          <w:b/>
          <w:bCs/>
        </w:rPr>
      </w:pPr>
      <w:r w:rsidRPr="00294400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647F97D7" wp14:editId="0DF10B12">
            <wp:simplePos x="0" y="0"/>
            <wp:positionH relativeFrom="margin">
              <wp:posOffset>2630805</wp:posOffset>
            </wp:positionH>
            <wp:positionV relativeFrom="paragraph">
              <wp:posOffset>-267335</wp:posOffset>
            </wp:positionV>
            <wp:extent cx="3139440" cy="1084580"/>
            <wp:effectExtent l="0" t="0" r="3810" b="1270"/>
            <wp:wrapNone/>
            <wp:docPr id="3" name="Afbeelding 3" descr="Afbeeldingsresultaat voor odise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fbeeldingsresultaat voor odisee logo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83" t="27440" r="15249" b="26064"/>
                    <a:stretch/>
                  </pic:blipFill>
                  <pic:spPr bwMode="auto">
                    <a:xfrm>
                      <a:off x="0" y="0"/>
                      <a:ext cx="3139440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Toegepaste Informatica</w:t>
      </w:r>
    </w:p>
    <w:p w14:paraId="0243EE80" w14:textId="18DDC0CC" w:rsidR="00490A33" w:rsidRPr="00EA1760" w:rsidRDefault="00A130AB" w:rsidP="00490A33">
      <w:pPr>
        <w:spacing w:before="3720" w:after="0" w:line="240" w:lineRule="auto"/>
        <w:jc w:val="right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Documentatie casus</w:t>
      </w:r>
      <w:r w:rsidR="00743268">
        <w:rPr>
          <w:b/>
          <w:bCs/>
          <w:sz w:val="52"/>
          <w:szCs w:val="52"/>
        </w:rPr>
        <w:t>:</w:t>
      </w:r>
      <w:r>
        <w:rPr>
          <w:b/>
          <w:bCs/>
          <w:sz w:val="52"/>
          <w:szCs w:val="52"/>
        </w:rPr>
        <w:t xml:space="preserve"> Vintage Items</w:t>
      </w:r>
    </w:p>
    <w:p w14:paraId="03215BE0" w14:textId="2C706864" w:rsidR="00490A33" w:rsidRPr="00A130AB" w:rsidRDefault="00A130AB" w:rsidP="00490A33">
      <w:pPr>
        <w:spacing w:after="2160" w:line="240" w:lineRule="auto"/>
        <w:jc w:val="right"/>
        <w:rPr>
          <w:i/>
          <w:iCs/>
          <w:color w:val="A6A6A6" w:themeColor="background1" w:themeShade="A6"/>
          <w:sz w:val="44"/>
          <w:szCs w:val="44"/>
          <w:lang w:val="en-GB"/>
        </w:rPr>
      </w:pPr>
      <w:r w:rsidRPr="00A130AB">
        <w:rPr>
          <w:i/>
          <w:iCs/>
          <w:color w:val="A6A6A6" w:themeColor="background1" w:themeShade="A6"/>
          <w:sz w:val="44"/>
          <w:szCs w:val="44"/>
          <w:lang w:val="en-GB"/>
        </w:rPr>
        <w:t xml:space="preserve">OO-AD </w:t>
      </w:r>
      <w:proofErr w:type="spellStart"/>
      <w:r w:rsidRPr="00A130AB">
        <w:rPr>
          <w:i/>
          <w:iCs/>
          <w:color w:val="A6A6A6" w:themeColor="background1" w:themeShade="A6"/>
          <w:sz w:val="44"/>
          <w:szCs w:val="44"/>
          <w:lang w:val="en-GB"/>
        </w:rPr>
        <w:t>en</w:t>
      </w:r>
      <w:proofErr w:type="spellEnd"/>
      <w:r w:rsidRPr="00A130AB">
        <w:rPr>
          <w:i/>
          <w:iCs/>
          <w:color w:val="A6A6A6" w:themeColor="background1" w:themeShade="A6"/>
          <w:sz w:val="44"/>
          <w:szCs w:val="44"/>
          <w:lang w:val="en-GB"/>
        </w:rPr>
        <w:t xml:space="preserve"> Database Deve</w:t>
      </w:r>
      <w:r>
        <w:rPr>
          <w:i/>
          <w:iCs/>
          <w:color w:val="A6A6A6" w:themeColor="background1" w:themeShade="A6"/>
          <w:sz w:val="44"/>
          <w:szCs w:val="44"/>
          <w:lang w:val="en-GB"/>
        </w:rPr>
        <w:t>lopment</w:t>
      </w:r>
    </w:p>
    <w:p w14:paraId="31CE5CC5" w14:textId="77777777" w:rsidR="00A10AEF" w:rsidRPr="00A130AB" w:rsidRDefault="00D50DE0" w:rsidP="00A10AEF">
      <w:pPr>
        <w:spacing w:after="0" w:line="240" w:lineRule="auto"/>
        <w:jc w:val="right"/>
        <w:rPr>
          <w:b/>
          <w:bCs/>
          <w:lang w:val="en-GB"/>
        </w:rPr>
      </w:pPr>
      <w:r w:rsidRPr="00A130AB">
        <w:rPr>
          <w:b/>
          <w:bCs/>
          <w:lang w:val="en-GB"/>
        </w:rPr>
        <w:t>Jan Dammans</w:t>
      </w:r>
    </w:p>
    <w:p w14:paraId="54C9CB7A" w14:textId="77777777" w:rsidR="00A10AEF" w:rsidRPr="00A10AEF" w:rsidRDefault="00A10AEF" w:rsidP="00A10AEF">
      <w:pPr>
        <w:spacing w:after="0" w:line="240" w:lineRule="auto"/>
        <w:jc w:val="right"/>
      </w:pPr>
      <w:r>
        <w:t>(r0796935)</w:t>
      </w:r>
    </w:p>
    <w:p w14:paraId="5C8FD851" w14:textId="77777777" w:rsidR="00D50DE0" w:rsidRDefault="00D50DE0" w:rsidP="009A63BA">
      <w:pPr>
        <w:spacing w:before="100" w:beforeAutospacing="1" w:after="0" w:line="240" w:lineRule="auto"/>
        <w:jc w:val="right"/>
      </w:pPr>
      <w:r>
        <w:t>Eerste bachelor – Toegepaste Informatica</w:t>
      </w:r>
    </w:p>
    <w:p w14:paraId="156A82D4" w14:textId="77777777" w:rsidR="009A63BA" w:rsidRDefault="009A63BA" w:rsidP="009A63BA">
      <w:pPr>
        <w:spacing w:after="960" w:line="240" w:lineRule="auto"/>
        <w:jc w:val="right"/>
      </w:pPr>
      <w:r>
        <w:t>Klasgroep : 5</w:t>
      </w:r>
    </w:p>
    <w:p w14:paraId="0766DDBA" w14:textId="77777777" w:rsidR="00A130AB" w:rsidRDefault="00A130AB" w:rsidP="00D50DE0">
      <w:pPr>
        <w:spacing w:before="100" w:beforeAutospacing="1" w:after="480" w:line="240" w:lineRule="auto"/>
        <w:jc w:val="right"/>
        <w:rPr>
          <w:b/>
          <w:bCs/>
        </w:rPr>
      </w:pPr>
      <w:r w:rsidRPr="00A130AB">
        <w:rPr>
          <w:b/>
          <w:bCs/>
        </w:rPr>
        <w:t>OO-AD en Database Development</w:t>
      </w:r>
    </w:p>
    <w:p w14:paraId="0882B17A" w14:textId="0F3F4A0F" w:rsidR="00D50DE0" w:rsidRDefault="00A130AB" w:rsidP="00D50DE0">
      <w:pPr>
        <w:spacing w:before="100" w:beforeAutospacing="1" w:after="480" w:line="240" w:lineRule="auto"/>
        <w:jc w:val="right"/>
      </w:pPr>
      <w:r>
        <w:t>Rogier van de Linde</w:t>
      </w:r>
    </w:p>
    <w:p w14:paraId="18DF5AA2" w14:textId="77777777" w:rsidR="00A10AEF" w:rsidRDefault="00EA1760" w:rsidP="00A10AEF">
      <w:pPr>
        <w:pBdr>
          <w:top w:val="single" w:sz="4" w:space="1" w:color="auto"/>
        </w:pBdr>
        <w:spacing w:after="480" w:line="240" w:lineRule="auto"/>
        <w:jc w:val="right"/>
        <w:sectPr w:rsidR="00A10AEF" w:rsidSect="00A10AEF">
          <w:footerReference w:type="default" r:id="rId9"/>
          <w:footerReference w:type="firs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3425D98" wp14:editId="540D88ED">
            <wp:simplePos x="0" y="0"/>
            <wp:positionH relativeFrom="column">
              <wp:posOffset>4280535</wp:posOffset>
            </wp:positionH>
            <wp:positionV relativeFrom="paragraph">
              <wp:posOffset>323215</wp:posOffset>
            </wp:positionV>
            <wp:extent cx="1454834" cy="614680"/>
            <wp:effectExtent l="0" t="0" r="0" b="0"/>
            <wp:wrapNone/>
            <wp:docPr id="4" name="Afbeelding 4" descr="Afbeeldingsresultaat voor associatie ku leuv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fbeeldingsresultaat voor associatie ku leuve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clrChange>
                        <a:clrFrom>
                          <a:srgbClr val="EFFCFF"/>
                        </a:clrFrom>
                        <a:clrTo>
                          <a:srgbClr val="EFFCFF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834" cy="61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DE0" w:rsidRPr="00D50DE0">
        <w:t>Academiejaar 2019-2</w:t>
      </w:r>
      <w:r>
        <w:t>02</w:t>
      </w:r>
      <w:r w:rsidR="00A10AEF">
        <w:t>0</w:t>
      </w:r>
    </w:p>
    <w:p w14:paraId="4BA4AD00" w14:textId="77777777" w:rsidR="00D26480" w:rsidRDefault="00D26480" w:rsidP="00A10AEF">
      <w:pPr>
        <w:spacing w:after="480" w:line="240" w:lineRule="auto"/>
        <w:rPr>
          <w:lang w:eastAsia="nl-BE"/>
        </w:rPr>
      </w:pPr>
      <w:r>
        <w:rPr>
          <w:lang w:eastAsia="nl-BE"/>
        </w:rPr>
        <w:lastRenderedPageBreak/>
        <w:br w:type="page"/>
      </w:r>
    </w:p>
    <w:p w14:paraId="078DC307" w14:textId="2980F160" w:rsidR="00EA1760" w:rsidRDefault="00B63FDB" w:rsidP="00B63FDB">
      <w:pPr>
        <w:pStyle w:val="Kop1"/>
        <w:rPr>
          <w:lang w:eastAsia="nl-BE"/>
        </w:rPr>
      </w:pPr>
      <w:r>
        <w:rPr>
          <w:lang w:eastAsia="nl-BE"/>
        </w:rPr>
        <w:lastRenderedPageBreak/>
        <w:t>Database</w:t>
      </w:r>
    </w:p>
    <w:p w14:paraId="52B8B555" w14:textId="67A3547F" w:rsidR="00DA7DCB" w:rsidRDefault="00DA7DCB" w:rsidP="00DA7DCB">
      <w:pPr>
        <w:pStyle w:val="Kop2"/>
        <w:rPr>
          <w:lang w:eastAsia="nl-BE"/>
        </w:rPr>
      </w:pPr>
      <w:r>
        <w:rPr>
          <w:lang w:eastAsia="nl-BE"/>
        </w:rPr>
        <w:t>Database diagram</w:t>
      </w:r>
    </w:p>
    <w:p w14:paraId="7FED72DC" w14:textId="67DF467C" w:rsidR="006C7BA4" w:rsidRPr="006C7BA4" w:rsidRDefault="006C7BA4" w:rsidP="006C7BA4">
      <w:pPr>
        <w:pStyle w:val="Kop4"/>
        <w:rPr>
          <w:lang w:eastAsia="nl-BE"/>
        </w:rPr>
      </w:pPr>
      <w:r>
        <w:rPr>
          <w:lang w:eastAsia="nl-BE"/>
        </w:rPr>
        <w:t>Schema</w:t>
      </w:r>
    </w:p>
    <w:p w14:paraId="76BF0EA5" w14:textId="5C57BEC8" w:rsidR="00576D0B" w:rsidRDefault="00576D0B" w:rsidP="0053144E">
      <w:pPr>
        <w:rPr>
          <w:lang w:eastAsia="nl-BE"/>
        </w:rPr>
      </w:pPr>
      <w:r w:rsidRPr="00576D0B">
        <w:rPr>
          <w:noProof/>
          <w:lang w:eastAsia="nl-BE"/>
        </w:rPr>
        <w:drawing>
          <wp:inline distT="0" distB="0" distL="0" distR="0" wp14:anchorId="0FAC10E7" wp14:editId="7CDD1B81">
            <wp:extent cx="3240332" cy="414337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0456" cy="420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B7CA" w14:textId="52A6B62E" w:rsidR="006C7BA4" w:rsidRPr="00942896" w:rsidRDefault="006C7BA4" w:rsidP="006C7BA4">
      <w:pPr>
        <w:pStyle w:val="Kop4"/>
        <w:rPr>
          <w:lang w:val="en-GB" w:eastAsia="nl-BE"/>
        </w:rPr>
      </w:pPr>
      <w:r w:rsidRPr="00942896">
        <w:rPr>
          <w:lang w:val="en-GB" w:eastAsia="nl-BE"/>
        </w:rPr>
        <w:t>Constraints</w:t>
      </w:r>
    </w:p>
    <w:p w14:paraId="60A7D1D5" w14:textId="1AA3DEAA" w:rsidR="00FF3B5B" w:rsidRPr="00942896" w:rsidRDefault="00FF3B5B" w:rsidP="00FF3B5B">
      <w:pPr>
        <w:pStyle w:val="Kop5"/>
        <w:rPr>
          <w:lang w:val="en-GB" w:eastAsia="nl-BE"/>
        </w:rPr>
      </w:pPr>
      <w:proofErr w:type="spellStart"/>
      <w:r w:rsidRPr="00942896">
        <w:rPr>
          <w:lang w:val="en-GB" w:eastAsia="nl-BE"/>
        </w:rPr>
        <w:t>Userroles</w:t>
      </w:r>
      <w:proofErr w:type="spellEnd"/>
    </w:p>
    <w:p w14:paraId="1C9B21DF" w14:textId="7B463220" w:rsidR="00FF3B5B" w:rsidRDefault="00FF3B5B" w:rsidP="00FF3B5B">
      <w:pPr>
        <w:rPr>
          <w:lang w:val="en-GB" w:eastAsia="nl-BE"/>
        </w:rPr>
      </w:pPr>
      <w:r w:rsidRPr="00FF3B5B">
        <w:rPr>
          <w:lang w:val="en-GB" w:eastAsia="nl-BE"/>
        </w:rPr>
        <w:t xml:space="preserve">FK: </w:t>
      </w:r>
      <w:proofErr w:type="spellStart"/>
      <w:r w:rsidRPr="00FF3B5B">
        <w:rPr>
          <w:lang w:val="en-GB" w:eastAsia="nl-BE"/>
        </w:rPr>
        <w:t>role_name</w:t>
      </w:r>
      <w:proofErr w:type="spellEnd"/>
      <w:r w:rsidRPr="00FF3B5B">
        <w:rPr>
          <w:lang w:val="en-GB" w:eastAsia="nl-BE"/>
        </w:rPr>
        <w:tab/>
      </w:r>
      <w:r w:rsidR="00942896">
        <w:rPr>
          <w:lang w:val="en-GB" w:eastAsia="nl-BE"/>
        </w:rPr>
        <w:tab/>
      </w:r>
      <w:proofErr w:type="spellStart"/>
      <w:r w:rsidRPr="00FF3B5B">
        <w:rPr>
          <w:lang w:val="en-GB" w:eastAsia="nl-BE"/>
        </w:rPr>
        <w:t>PK:Roles.nam</w:t>
      </w:r>
      <w:r>
        <w:rPr>
          <w:lang w:val="en-GB" w:eastAsia="nl-BE"/>
        </w:rPr>
        <w:t>e</w:t>
      </w:r>
      <w:proofErr w:type="spellEnd"/>
    </w:p>
    <w:p w14:paraId="301CEDFE" w14:textId="4EFDE6B1" w:rsidR="00FF3B5B" w:rsidRDefault="00FF3B5B" w:rsidP="00FF3B5B">
      <w:pPr>
        <w:rPr>
          <w:lang w:val="en-GB" w:eastAsia="nl-BE"/>
        </w:rPr>
      </w:pPr>
      <w:r w:rsidRPr="00FF3B5B">
        <w:rPr>
          <w:lang w:val="en-GB" w:eastAsia="nl-BE"/>
        </w:rPr>
        <w:t xml:space="preserve">FK: </w:t>
      </w:r>
      <w:proofErr w:type="spellStart"/>
      <w:r w:rsidRPr="00FF3B5B">
        <w:rPr>
          <w:lang w:val="en-GB" w:eastAsia="nl-BE"/>
        </w:rPr>
        <w:t>user_id</w:t>
      </w:r>
      <w:proofErr w:type="spellEnd"/>
      <w:r w:rsidRPr="00FF3B5B">
        <w:rPr>
          <w:lang w:val="en-GB" w:eastAsia="nl-BE"/>
        </w:rPr>
        <w:tab/>
      </w:r>
      <w:r w:rsidRPr="00FF3B5B">
        <w:rPr>
          <w:lang w:val="en-GB" w:eastAsia="nl-BE"/>
        </w:rPr>
        <w:tab/>
      </w:r>
      <w:r w:rsidR="00942896">
        <w:rPr>
          <w:lang w:val="en-GB" w:eastAsia="nl-BE"/>
        </w:rPr>
        <w:tab/>
      </w:r>
      <w:r w:rsidRPr="00FF3B5B">
        <w:rPr>
          <w:lang w:val="en-GB" w:eastAsia="nl-BE"/>
        </w:rPr>
        <w:t>PK: Use</w:t>
      </w:r>
      <w:r>
        <w:rPr>
          <w:lang w:val="en-GB" w:eastAsia="nl-BE"/>
        </w:rPr>
        <w:t>rs.id</w:t>
      </w:r>
    </w:p>
    <w:p w14:paraId="54D76132" w14:textId="7EA6D8D9" w:rsidR="00FF3B5B" w:rsidRDefault="00FF3B5B" w:rsidP="00942896">
      <w:pPr>
        <w:pStyle w:val="Kop5"/>
        <w:rPr>
          <w:lang w:val="en-GB" w:eastAsia="nl-BE"/>
        </w:rPr>
      </w:pPr>
      <w:r>
        <w:rPr>
          <w:lang w:val="en-GB" w:eastAsia="nl-BE"/>
        </w:rPr>
        <w:t>Items</w:t>
      </w:r>
    </w:p>
    <w:p w14:paraId="61D9EC66" w14:textId="7D87F1E2" w:rsidR="00FF3B5B" w:rsidRDefault="00FF3B5B" w:rsidP="00FF3B5B">
      <w:pPr>
        <w:rPr>
          <w:lang w:val="en-GB" w:eastAsia="nl-BE"/>
        </w:rPr>
      </w:pPr>
      <w:r>
        <w:rPr>
          <w:lang w:val="en-GB" w:eastAsia="nl-BE"/>
        </w:rPr>
        <w:t xml:space="preserve">FK: </w:t>
      </w:r>
      <w:proofErr w:type="spellStart"/>
      <w:r w:rsidR="00942896">
        <w:rPr>
          <w:lang w:val="en-GB" w:eastAsia="nl-BE"/>
        </w:rPr>
        <w:t>owner_id</w:t>
      </w:r>
      <w:proofErr w:type="spellEnd"/>
      <w:r w:rsidR="00942896">
        <w:rPr>
          <w:lang w:val="en-GB" w:eastAsia="nl-BE"/>
        </w:rPr>
        <w:tab/>
      </w:r>
      <w:r w:rsidR="00942896">
        <w:rPr>
          <w:lang w:val="en-GB" w:eastAsia="nl-BE"/>
        </w:rPr>
        <w:tab/>
      </w:r>
      <w:r w:rsidR="00942896">
        <w:rPr>
          <w:lang w:val="en-GB" w:eastAsia="nl-BE"/>
        </w:rPr>
        <w:tab/>
      </w:r>
      <w:proofErr w:type="spellStart"/>
      <w:r w:rsidR="00942896">
        <w:rPr>
          <w:lang w:val="en-GB" w:eastAsia="nl-BE"/>
        </w:rPr>
        <w:t>Pk</w:t>
      </w:r>
      <w:proofErr w:type="spellEnd"/>
      <w:r w:rsidR="00942896">
        <w:rPr>
          <w:lang w:val="en-GB" w:eastAsia="nl-BE"/>
        </w:rPr>
        <w:t>: Users.id</w:t>
      </w:r>
    </w:p>
    <w:p w14:paraId="7427FBBC" w14:textId="17A39884" w:rsidR="00942896" w:rsidRDefault="00942896" w:rsidP="0053144E">
      <w:pPr>
        <w:rPr>
          <w:lang w:val="en-GB" w:eastAsia="nl-BE"/>
        </w:rPr>
      </w:pPr>
      <w:r>
        <w:rPr>
          <w:lang w:val="en-GB" w:eastAsia="nl-BE"/>
        </w:rPr>
        <w:t xml:space="preserve">FK: </w:t>
      </w:r>
      <w:proofErr w:type="spellStart"/>
      <w:r>
        <w:rPr>
          <w:lang w:val="en-GB" w:eastAsia="nl-BE"/>
        </w:rPr>
        <w:t>coverphoto_id</w:t>
      </w:r>
      <w:proofErr w:type="spellEnd"/>
      <w:r>
        <w:rPr>
          <w:lang w:val="en-GB" w:eastAsia="nl-BE"/>
        </w:rPr>
        <w:tab/>
      </w:r>
      <w:r>
        <w:rPr>
          <w:lang w:val="en-GB" w:eastAsia="nl-BE"/>
        </w:rPr>
        <w:tab/>
        <w:t>PK: Photos.id</w:t>
      </w:r>
    </w:p>
    <w:p w14:paraId="33F84BBC" w14:textId="5509B689" w:rsidR="00942896" w:rsidRDefault="00942896" w:rsidP="0053144E">
      <w:pPr>
        <w:rPr>
          <w:lang w:val="en-GB" w:eastAsia="nl-BE"/>
        </w:rPr>
      </w:pPr>
      <w:r>
        <w:rPr>
          <w:lang w:val="en-GB" w:eastAsia="nl-BE"/>
        </w:rPr>
        <w:t xml:space="preserve">FK: </w:t>
      </w:r>
      <w:proofErr w:type="spellStart"/>
      <w:r>
        <w:rPr>
          <w:lang w:val="en-GB" w:eastAsia="nl-BE"/>
        </w:rPr>
        <w:t>category_name</w:t>
      </w:r>
      <w:proofErr w:type="spellEnd"/>
      <w:r>
        <w:rPr>
          <w:lang w:val="en-GB" w:eastAsia="nl-BE"/>
        </w:rPr>
        <w:tab/>
      </w:r>
      <w:r>
        <w:rPr>
          <w:lang w:val="en-GB" w:eastAsia="nl-BE"/>
        </w:rPr>
        <w:tab/>
      </w:r>
      <w:proofErr w:type="spellStart"/>
      <w:r>
        <w:rPr>
          <w:lang w:val="en-GB" w:eastAsia="nl-BE"/>
        </w:rPr>
        <w:t>PK:Categor</w:t>
      </w:r>
      <w:r w:rsidR="00743268">
        <w:rPr>
          <w:lang w:val="en-GB" w:eastAsia="nl-BE"/>
        </w:rPr>
        <w:t>ie</w:t>
      </w:r>
      <w:r>
        <w:rPr>
          <w:lang w:val="en-GB" w:eastAsia="nl-BE"/>
        </w:rPr>
        <w:t>s.name</w:t>
      </w:r>
      <w:proofErr w:type="spellEnd"/>
    </w:p>
    <w:p w14:paraId="7E3F4F31" w14:textId="77777777" w:rsidR="00942896" w:rsidRDefault="00942896" w:rsidP="00942896">
      <w:pPr>
        <w:pStyle w:val="Kop5"/>
        <w:rPr>
          <w:lang w:val="en-GB" w:eastAsia="nl-BE"/>
        </w:rPr>
      </w:pPr>
      <w:r>
        <w:rPr>
          <w:lang w:val="en-GB" w:eastAsia="nl-BE"/>
        </w:rPr>
        <w:t>Photos</w:t>
      </w:r>
    </w:p>
    <w:p w14:paraId="0D92D50F" w14:textId="77777777" w:rsidR="00763F5D" w:rsidRDefault="00942896" w:rsidP="00942896">
      <w:pPr>
        <w:rPr>
          <w:lang w:val="en-GB" w:eastAsia="nl-BE"/>
        </w:rPr>
      </w:pPr>
      <w:r>
        <w:rPr>
          <w:lang w:val="en-GB" w:eastAsia="nl-BE"/>
        </w:rPr>
        <w:t xml:space="preserve">FK: </w:t>
      </w:r>
      <w:proofErr w:type="spellStart"/>
      <w:r>
        <w:rPr>
          <w:lang w:val="en-GB" w:eastAsia="nl-BE"/>
        </w:rPr>
        <w:t>item_id</w:t>
      </w:r>
      <w:proofErr w:type="spellEnd"/>
      <w:r>
        <w:rPr>
          <w:lang w:val="en-GB" w:eastAsia="nl-BE"/>
        </w:rPr>
        <w:tab/>
      </w:r>
      <w:r>
        <w:rPr>
          <w:lang w:val="en-GB" w:eastAsia="nl-BE"/>
        </w:rPr>
        <w:tab/>
      </w:r>
      <w:r>
        <w:rPr>
          <w:lang w:val="en-GB" w:eastAsia="nl-BE"/>
        </w:rPr>
        <w:tab/>
        <w:t>PK: Items.id</w:t>
      </w:r>
    </w:p>
    <w:p w14:paraId="2DCA063E" w14:textId="77777777" w:rsidR="00763F5D" w:rsidRDefault="00763F5D" w:rsidP="00763F5D">
      <w:pPr>
        <w:pStyle w:val="Kop5"/>
        <w:rPr>
          <w:lang w:val="en-GB" w:eastAsia="nl-BE"/>
        </w:rPr>
      </w:pPr>
      <w:r>
        <w:rPr>
          <w:lang w:val="en-GB" w:eastAsia="nl-BE"/>
        </w:rPr>
        <w:t>Sales</w:t>
      </w:r>
    </w:p>
    <w:p w14:paraId="41527C5E" w14:textId="77777777" w:rsidR="00763F5D" w:rsidRDefault="00763F5D" w:rsidP="00763F5D">
      <w:pPr>
        <w:rPr>
          <w:lang w:val="en-GB" w:eastAsia="nl-BE"/>
        </w:rPr>
      </w:pPr>
      <w:r w:rsidRPr="00763F5D">
        <w:rPr>
          <w:lang w:val="en-GB" w:eastAsia="nl-BE"/>
        </w:rPr>
        <w:t xml:space="preserve">FK: </w:t>
      </w:r>
      <w:proofErr w:type="spellStart"/>
      <w:r w:rsidRPr="00763F5D">
        <w:rPr>
          <w:lang w:val="en-GB" w:eastAsia="nl-BE"/>
        </w:rPr>
        <w:t>buyer_id</w:t>
      </w:r>
      <w:proofErr w:type="spellEnd"/>
      <w:r w:rsidRPr="00763F5D">
        <w:rPr>
          <w:lang w:val="en-GB" w:eastAsia="nl-BE"/>
        </w:rPr>
        <w:tab/>
      </w:r>
      <w:r w:rsidRPr="00763F5D">
        <w:rPr>
          <w:lang w:val="en-GB" w:eastAsia="nl-BE"/>
        </w:rPr>
        <w:tab/>
      </w:r>
      <w:r w:rsidRPr="00763F5D">
        <w:rPr>
          <w:lang w:val="en-GB" w:eastAsia="nl-BE"/>
        </w:rPr>
        <w:tab/>
        <w:t>PK: U</w:t>
      </w:r>
      <w:r>
        <w:rPr>
          <w:lang w:val="en-GB" w:eastAsia="nl-BE"/>
        </w:rPr>
        <w:t>sers.id</w:t>
      </w:r>
    </w:p>
    <w:p w14:paraId="484636C4" w14:textId="77777777" w:rsidR="00763F5D" w:rsidRDefault="00763F5D" w:rsidP="00763F5D">
      <w:pPr>
        <w:rPr>
          <w:lang w:val="en-GB" w:eastAsia="nl-BE"/>
        </w:rPr>
      </w:pPr>
      <w:r w:rsidRPr="00763F5D">
        <w:rPr>
          <w:lang w:val="en-GB" w:eastAsia="nl-BE"/>
        </w:rPr>
        <w:t xml:space="preserve">FK: </w:t>
      </w:r>
      <w:proofErr w:type="spellStart"/>
      <w:r w:rsidRPr="00763F5D">
        <w:rPr>
          <w:lang w:val="en-GB" w:eastAsia="nl-BE"/>
        </w:rPr>
        <w:t>seller_id</w:t>
      </w:r>
      <w:proofErr w:type="spellEnd"/>
      <w:r w:rsidRPr="00763F5D">
        <w:rPr>
          <w:lang w:val="en-GB" w:eastAsia="nl-BE"/>
        </w:rPr>
        <w:tab/>
      </w:r>
      <w:r w:rsidRPr="00763F5D">
        <w:rPr>
          <w:lang w:val="en-GB" w:eastAsia="nl-BE"/>
        </w:rPr>
        <w:tab/>
      </w:r>
      <w:r w:rsidRPr="00763F5D">
        <w:rPr>
          <w:lang w:val="en-GB" w:eastAsia="nl-BE"/>
        </w:rPr>
        <w:tab/>
        <w:t>PK: U</w:t>
      </w:r>
      <w:r>
        <w:rPr>
          <w:lang w:val="en-GB" w:eastAsia="nl-BE"/>
        </w:rPr>
        <w:t>sers.id</w:t>
      </w:r>
    </w:p>
    <w:p w14:paraId="3EE0BC56" w14:textId="04081C08" w:rsidR="00FF3B5B" w:rsidRPr="00763F5D" w:rsidRDefault="00763F5D" w:rsidP="00763F5D">
      <w:pPr>
        <w:rPr>
          <w:lang w:val="en-GB" w:eastAsia="nl-BE"/>
        </w:rPr>
      </w:pPr>
      <w:r>
        <w:rPr>
          <w:lang w:val="en-GB" w:eastAsia="nl-BE"/>
        </w:rPr>
        <w:t xml:space="preserve">FK: </w:t>
      </w:r>
      <w:proofErr w:type="spellStart"/>
      <w:r>
        <w:rPr>
          <w:lang w:val="en-GB" w:eastAsia="nl-BE"/>
        </w:rPr>
        <w:t>item_id</w:t>
      </w:r>
      <w:proofErr w:type="spellEnd"/>
      <w:r>
        <w:rPr>
          <w:lang w:val="en-GB" w:eastAsia="nl-BE"/>
        </w:rPr>
        <w:tab/>
      </w:r>
      <w:r>
        <w:rPr>
          <w:lang w:val="en-GB" w:eastAsia="nl-BE"/>
        </w:rPr>
        <w:tab/>
      </w:r>
      <w:r>
        <w:rPr>
          <w:lang w:val="en-GB" w:eastAsia="nl-BE"/>
        </w:rPr>
        <w:tab/>
        <w:t>PK:</w:t>
      </w:r>
      <w:r w:rsidR="00673A57">
        <w:rPr>
          <w:lang w:val="en-GB" w:eastAsia="nl-BE"/>
        </w:rPr>
        <w:t xml:space="preserve"> Items.id</w:t>
      </w:r>
      <w:r w:rsidR="00FF3B5B" w:rsidRPr="00763F5D">
        <w:rPr>
          <w:lang w:val="en-GB" w:eastAsia="nl-BE"/>
        </w:rPr>
        <w:br w:type="page"/>
      </w:r>
    </w:p>
    <w:p w14:paraId="0994247D" w14:textId="64B95C59" w:rsidR="0099450D" w:rsidRPr="00EE2458" w:rsidRDefault="0099450D" w:rsidP="00520528">
      <w:pPr>
        <w:pStyle w:val="Kop2"/>
        <w:rPr>
          <w:lang w:val="en-GB" w:eastAsia="nl-BE"/>
        </w:rPr>
      </w:pPr>
      <w:r w:rsidRPr="00EE2458">
        <w:rPr>
          <w:lang w:val="en-GB" w:eastAsia="nl-BE"/>
        </w:rPr>
        <w:lastRenderedPageBreak/>
        <w:t>Views</w:t>
      </w:r>
    </w:p>
    <w:p w14:paraId="6F978DAB" w14:textId="5D13F0E7" w:rsidR="0099450D" w:rsidRPr="00EE2458" w:rsidRDefault="0099450D" w:rsidP="0099450D">
      <w:pPr>
        <w:pStyle w:val="Kop3"/>
        <w:rPr>
          <w:lang w:val="en-GB" w:eastAsia="nl-BE"/>
        </w:rPr>
      </w:pPr>
      <w:proofErr w:type="spellStart"/>
      <w:r w:rsidRPr="00EE2458">
        <w:rPr>
          <w:lang w:val="en-GB" w:eastAsia="nl-BE"/>
        </w:rPr>
        <w:t>vwForSaleItems</w:t>
      </w:r>
      <w:proofErr w:type="spellEnd"/>
    </w:p>
    <w:p w14:paraId="693EDC19" w14:textId="77777777" w:rsidR="00EE2458" w:rsidRPr="00EE2458" w:rsidRDefault="00EE2458" w:rsidP="00EE2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E2458">
        <w:rPr>
          <w:rFonts w:ascii="Consolas" w:hAnsi="Consolas" w:cs="Consolas"/>
          <w:color w:val="0000FF"/>
          <w:sz w:val="19"/>
          <w:szCs w:val="19"/>
          <w:lang w:val="en-GB"/>
        </w:rPr>
        <w:t>CREATE</w:t>
      </w:r>
      <w:r w:rsidRPr="00EE2458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E2458">
        <w:rPr>
          <w:rFonts w:ascii="Consolas" w:hAnsi="Consolas" w:cs="Consolas"/>
          <w:color w:val="808080"/>
          <w:sz w:val="19"/>
          <w:szCs w:val="19"/>
          <w:lang w:val="en-GB"/>
        </w:rPr>
        <w:t>OR</w:t>
      </w:r>
      <w:r w:rsidRPr="00EE2458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E2458">
        <w:rPr>
          <w:rFonts w:ascii="Consolas" w:hAnsi="Consolas" w:cs="Consolas"/>
          <w:color w:val="0000FF"/>
          <w:sz w:val="19"/>
          <w:szCs w:val="19"/>
          <w:lang w:val="en-GB"/>
        </w:rPr>
        <w:t>ALTER</w:t>
      </w:r>
      <w:r w:rsidRPr="00EE2458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</w:t>
      </w:r>
      <w:r w:rsidRPr="00EE2458">
        <w:rPr>
          <w:rFonts w:ascii="Consolas" w:hAnsi="Consolas" w:cs="Consolas"/>
          <w:color w:val="0000FF"/>
          <w:sz w:val="19"/>
          <w:szCs w:val="19"/>
          <w:lang w:val="en-GB"/>
        </w:rPr>
        <w:t>view</w:t>
      </w:r>
      <w:r w:rsidRPr="00EE2458">
        <w:rPr>
          <w:rFonts w:ascii="Consolas" w:hAnsi="Consolas" w:cs="Consolas"/>
          <w:color w:val="000000"/>
          <w:sz w:val="19"/>
          <w:szCs w:val="19"/>
          <w:lang w:val="en-GB"/>
        </w:rPr>
        <w:t xml:space="preserve"> [</w:t>
      </w:r>
      <w:proofErr w:type="spellStart"/>
      <w:r w:rsidRPr="00EE2458">
        <w:rPr>
          <w:rFonts w:ascii="Consolas" w:hAnsi="Consolas" w:cs="Consolas"/>
          <w:color w:val="000000"/>
          <w:sz w:val="19"/>
          <w:szCs w:val="19"/>
          <w:lang w:val="en-GB"/>
        </w:rPr>
        <w:t>dbo</w:t>
      </w:r>
      <w:proofErr w:type="spellEnd"/>
      <w:r w:rsidRPr="00EE2458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 w:rsidRPr="00EE2458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EE2458"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spellStart"/>
      <w:r w:rsidRPr="00EE2458">
        <w:rPr>
          <w:rFonts w:ascii="Consolas" w:hAnsi="Consolas" w:cs="Consolas"/>
          <w:color w:val="000000"/>
          <w:sz w:val="19"/>
          <w:szCs w:val="19"/>
          <w:lang w:val="en-GB"/>
        </w:rPr>
        <w:t>vwForSaleItems</w:t>
      </w:r>
      <w:proofErr w:type="spellEnd"/>
      <w:r w:rsidRPr="00EE2458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</w:p>
    <w:p w14:paraId="2B8EA13F" w14:textId="77777777" w:rsidR="00EE2458" w:rsidRPr="00EE2458" w:rsidRDefault="00EE2458" w:rsidP="00EE2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E2458">
        <w:rPr>
          <w:rFonts w:ascii="Consolas" w:hAnsi="Consolas" w:cs="Consolas"/>
          <w:color w:val="0000FF"/>
          <w:sz w:val="19"/>
          <w:szCs w:val="19"/>
          <w:lang w:val="en-GB"/>
        </w:rPr>
        <w:t>as</w:t>
      </w:r>
    </w:p>
    <w:p w14:paraId="19CCB286" w14:textId="7829C946" w:rsidR="00EE2458" w:rsidRPr="00EE2458" w:rsidRDefault="00EE2458" w:rsidP="00500438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E2458">
        <w:rPr>
          <w:rFonts w:ascii="Consolas" w:hAnsi="Consolas" w:cs="Consolas"/>
          <w:color w:val="0000FF"/>
          <w:sz w:val="19"/>
          <w:szCs w:val="19"/>
          <w:lang w:val="en-GB"/>
        </w:rPr>
        <w:t>select</w:t>
      </w:r>
      <w:r w:rsidRPr="00EE2458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E2458">
        <w:rPr>
          <w:rFonts w:ascii="Consolas" w:hAnsi="Consolas" w:cs="Consolas"/>
          <w:color w:val="000000"/>
          <w:sz w:val="19"/>
          <w:szCs w:val="19"/>
          <w:lang w:val="en-GB"/>
        </w:rPr>
        <w:t>id</w:t>
      </w:r>
      <w:r w:rsidRPr="00EE2458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EE2458">
        <w:rPr>
          <w:rFonts w:ascii="Consolas" w:hAnsi="Consolas" w:cs="Consolas"/>
          <w:color w:val="0000FF"/>
          <w:sz w:val="19"/>
          <w:szCs w:val="19"/>
          <w:lang w:val="en-GB"/>
        </w:rPr>
        <w:t>name</w:t>
      </w:r>
      <w:r w:rsidRPr="00EE2458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EE2458">
        <w:rPr>
          <w:rFonts w:ascii="Consolas" w:hAnsi="Consolas" w:cs="Consolas"/>
          <w:color w:val="0000FF"/>
          <w:sz w:val="19"/>
          <w:szCs w:val="19"/>
          <w:lang w:val="en-GB"/>
        </w:rPr>
        <w:t>description</w:t>
      </w:r>
      <w:r w:rsidRPr="00EE2458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EE2458">
        <w:rPr>
          <w:rFonts w:ascii="Consolas" w:hAnsi="Consolas" w:cs="Consolas"/>
          <w:color w:val="000000"/>
          <w:sz w:val="19"/>
          <w:szCs w:val="19"/>
          <w:lang w:val="en-GB"/>
        </w:rPr>
        <w:t>properties</w:t>
      </w:r>
      <w:r w:rsidRPr="00EE2458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EE2458">
        <w:rPr>
          <w:rFonts w:ascii="Consolas" w:hAnsi="Consolas" w:cs="Consolas"/>
          <w:color w:val="000000"/>
          <w:sz w:val="19"/>
          <w:szCs w:val="19"/>
          <w:lang w:val="en-GB"/>
        </w:rPr>
        <w:t>dbo</w:t>
      </w:r>
      <w:r w:rsidRPr="00EE2458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EE2458">
        <w:rPr>
          <w:rFonts w:ascii="Consolas" w:hAnsi="Consolas" w:cs="Consolas"/>
          <w:color w:val="000000"/>
          <w:sz w:val="19"/>
          <w:szCs w:val="19"/>
          <w:lang w:val="en-GB"/>
        </w:rPr>
        <w:t>fnAddBTW</w:t>
      </w:r>
      <w:proofErr w:type="spellEnd"/>
      <w:r w:rsidRPr="00EE2458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EE2458">
        <w:rPr>
          <w:rFonts w:ascii="Consolas" w:hAnsi="Consolas" w:cs="Consolas"/>
          <w:color w:val="000000"/>
          <w:sz w:val="19"/>
          <w:szCs w:val="19"/>
          <w:lang w:val="en-GB"/>
        </w:rPr>
        <w:t>price</w:t>
      </w:r>
      <w:r w:rsidRPr="00EE2458">
        <w:rPr>
          <w:rFonts w:ascii="Consolas" w:hAnsi="Consolas" w:cs="Consolas"/>
          <w:color w:val="808080"/>
          <w:sz w:val="19"/>
          <w:szCs w:val="19"/>
          <w:lang w:val="en-GB"/>
        </w:rPr>
        <w:t>)</w:t>
      </w:r>
      <w:r w:rsidRPr="00EE2458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E2458">
        <w:rPr>
          <w:rFonts w:ascii="Consolas" w:hAnsi="Consolas" w:cs="Consolas"/>
          <w:color w:val="0000FF"/>
          <w:sz w:val="19"/>
          <w:szCs w:val="19"/>
          <w:lang w:val="en-GB"/>
        </w:rPr>
        <w:t>as</w:t>
      </w:r>
      <w:r w:rsidRPr="00EE2458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E2458">
        <w:rPr>
          <w:rFonts w:ascii="Consolas" w:hAnsi="Consolas" w:cs="Consolas"/>
          <w:color w:val="000000"/>
          <w:sz w:val="19"/>
          <w:szCs w:val="19"/>
          <w:lang w:val="en-GB"/>
        </w:rPr>
        <w:t>price</w:t>
      </w:r>
      <w:r w:rsidRPr="00EE2458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EE2458">
        <w:rPr>
          <w:rFonts w:ascii="Consolas" w:hAnsi="Consolas" w:cs="Consolas"/>
          <w:color w:val="000000"/>
          <w:sz w:val="19"/>
          <w:szCs w:val="19"/>
          <w:lang w:val="en-GB"/>
        </w:rPr>
        <w:t>is_forsale</w:t>
      </w:r>
      <w:r w:rsidRPr="00EE2458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EE2458">
        <w:rPr>
          <w:rFonts w:ascii="Consolas" w:hAnsi="Consolas" w:cs="Consolas"/>
          <w:color w:val="000000"/>
          <w:sz w:val="19"/>
          <w:szCs w:val="19"/>
          <w:lang w:val="en-GB"/>
        </w:rPr>
        <w:t>category_name</w:t>
      </w:r>
      <w:r w:rsidRPr="00EE2458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EE2458">
        <w:rPr>
          <w:rFonts w:ascii="Consolas" w:hAnsi="Consolas" w:cs="Consolas"/>
          <w:color w:val="000000"/>
          <w:sz w:val="19"/>
          <w:szCs w:val="19"/>
          <w:lang w:val="en-GB"/>
        </w:rPr>
        <w:t>coverphoto_id</w:t>
      </w:r>
      <w:r w:rsidRPr="00EE2458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EE2458">
        <w:rPr>
          <w:rFonts w:ascii="Consolas" w:hAnsi="Consolas" w:cs="Consolas"/>
          <w:color w:val="000000"/>
          <w:sz w:val="19"/>
          <w:szCs w:val="19"/>
          <w:lang w:val="en-GB"/>
        </w:rPr>
        <w:t>owner_id</w:t>
      </w:r>
      <w:proofErr w:type="spellEnd"/>
    </w:p>
    <w:p w14:paraId="5CE980D7" w14:textId="77777777" w:rsidR="00EE2458" w:rsidRPr="00EE2458" w:rsidRDefault="00EE2458" w:rsidP="00EE2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E2458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EE2458"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 w:rsidRPr="00EE2458">
        <w:rPr>
          <w:rFonts w:ascii="Consolas" w:hAnsi="Consolas" w:cs="Consolas"/>
          <w:color w:val="000000"/>
          <w:sz w:val="19"/>
          <w:szCs w:val="19"/>
          <w:lang w:val="en-GB"/>
        </w:rPr>
        <w:t xml:space="preserve"> Items</w:t>
      </w:r>
    </w:p>
    <w:p w14:paraId="0500A0DC" w14:textId="77777777" w:rsidR="00EE2458" w:rsidRPr="00EE2458" w:rsidRDefault="00EE2458" w:rsidP="00EE2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E2458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EE2458">
        <w:rPr>
          <w:rFonts w:ascii="Consolas" w:hAnsi="Consolas" w:cs="Consolas"/>
          <w:color w:val="0000FF"/>
          <w:sz w:val="19"/>
          <w:szCs w:val="19"/>
          <w:lang w:val="en-GB"/>
        </w:rPr>
        <w:t>where</w:t>
      </w:r>
      <w:r w:rsidRPr="00EE2458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E2458">
        <w:rPr>
          <w:rFonts w:ascii="Consolas" w:hAnsi="Consolas" w:cs="Consolas"/>
          <w:color w:val="000000"/>
          <w:sz w:val="19"/>
          <w:szCs w:val="19"/>
          <w:lang w:val="en-GB"/>
        </w:rPr>
        <w:t>is_forsale</w:t>
      </w:r>
      <w:proofErr w:type="spellEnd"/>
      <w:r w:rsidRPr="00EE2458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EE2458">
        <w:rPr>
          <w:rFonts w:ascii="Consolas" w:hAnsi="Consolas" w:cs="Consolas"/>
          <w:color w:val="FF0000"/>
          <w:sz w:val="19"/>
          <w:szCs w:val="19"/>
          <w:lang w:val="en-GB"/>
        </w:rPr>
        <w:t>'Y'</w:t>
      </w:r>
    </w:p>
    <w:p w14:paraId="282AD2EA" w14:textId="77777777" w:rsidR="003123C0" w:rsidRPr="00776289" w:rsidRDefault="00EE2458" w:rsidP="00EA503A">
      <w:pPr>
        <w:pStyle w:val="Kop3"/>
        <w:pBdr>
          <w:bottom w:val="single" w:sz="4" w:space="1" w:color="auto"/>
        </w:pBdr>
        <w:rPr>
          <w:rFonts w:ascii="Consolas" w:hAnsi="Consolas" w:cs="Consolas"/>
          <w:color w:val="0000FF"/>
          <w:sz w:val="19"/>
          <w:szCs w:val="19"/>
          <w:lang w:val="en-GB"/>
        </w:rPr>
      </w:pPr>
      <w:r w:rsidRPr="00776289">
        <w:rPr>
          <w:rFonts w:ascii="Consolas" w:hAnsi="Consolas" w:cs="Consolas"/>
          <w:color w:val="0000FF"/>
          <w:sz w:val="19"/>
          <w:szCs w:val="19"/>
          <w:lang w:val="en-GB"/>
        </w:rPr>
        <w:t>GO</w:t>
      </w:r>
    </w:p>
    <w:p w14:paraId="610DC62E" w14:textId="2DB231BC" w:rsidR="0099450D" w:rsidRPr="00776289" w:rsidRDefault="0099450D" w:rsidP="00EE2458">
      <w:pPr>
        <w:pStyle w:val="Kop3"/>
        <w:rPr>
          <w:lang w:val="en-GB" w:eastAsia="nl-BE"/>
        </w:rPr>
      </w:pPr>
      <w:proofErr w:type="spellStart"/>
      <w:r w:rsidRPr="00776289">
        <w:rPr>
          <w:lang w:val="en-GB" w:eastAsia="nl-BE"/>
        </w:rPr>
        <w:t>vwHistory</w:t>
      </w:r>
      <w:proofErr w:type="spellEnd"/>
    </w:p>
    <w:p w14:paraId="63203F30" w14:textId="77777777" w:rsidR="0099450D" w:rsidRPr="0099450D" w:rsidRDefault="0099450D" w:rsidP="009945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99450D">
        <w:rPr>
          <w:rFonts w:ascii="Consolas" w:hAnsi="Consolas" w:cs="Consolas"/>
          <w:color w:val="0000FF"/>
          <w:sz w:val="19"/>
          <w:szCs w:val="19"/>
          <w:lang w:val="en-GB"/>
        </w:rPr>
        <w:t>CREATE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OR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99450D">
        <w:rPr>
          <w:rFonts w:ascii="Consolas" w:hAnsi="Consolas" w:cs="Consolas"/>
          <w:color w:val="0000FF"/>
          <w:sz w:val="19"/>
          <w:szCs w:val="19"/>
          <w:lang w:val="en-GB"/>
        </w:rPr>
        <w:t>ALTER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99450D">
        <w:rPr>
          <w:rFonts w:ascii="Consolas" w:hAnsi="Consolas" w:cs="Consolas"/>
          <w:color w:val="0000FF"/>
          <w:sz w:val="19"/>
          <w:szCs w:val="19"/>
          <w:lang w:val="en-GB"/>
        </w:rPr>
        <w:t>view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 xml:space="preserve"> [</w:t>
      </w:r>
      <w:proofErr w:type="spellStart"/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dbo</w:t>
      </w:r>
      <w:proofErr w:type="spellEnd"/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spellStart"/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vwHistory</w:t>
      </w:r>
      <w:proofErr w:type="spellEnd"/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</w:p>
    <w:p w14:paraId="6724F6F7" w14:textId="77777777" w:rsidR="0099450D" w:rsidRPr="0099450D" w:rsidRDefault="0099450D" w:rsidP="009945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99450D">
        <w:rPr>
          <w:rFonts w:ascii="Consolas" w:hAnsi="Consolas" w:cs="Consolas"/>
          <w:color w:val="0000FF"/>
          <w:sz w:val="19"/>
          <w:szCs w:val="19"/>
          <w:lang w:val="en-GB"/>
        </w:rPr>
        <w:t>as</w:t>
      </w:r>
    </w:p>
    <w:p w14:paraId="10235C77" w14:textId="184F8B30" w:rsidR="0099450D" w:rsidRPr="0099450D" w:rsidRDefault="0099450D" w:rsidP="0099450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99450D">
        <w:rPr>
          <w:rFonts w:ascii="Consolas" w:hAnsi="Consolas" w:cs="Consolas"/>
          <w:color w:val="0000FF"/>
          <w:sz w:val="19"/>
          <w:szCs w:val="19"/>
          <w:lang w:val="en-GB"/>
        </w:rPr>
        <w:t>select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factuur_id</w:t>
      </w:r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B</w:t>
      </w:r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firstname</w:t>
      </w:r>
      <w:proofErr w:type="spellEnd"/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99450D">
        <w:rPr>
          <w:rFonts w:ascii="Consolas" w:hAnsi="Consolas" w:cs="Consolas"/>
          <w:color w:val="0000FF"/>
          <w:sz w:val="19"/>
          <w:szCs w:val="19"/>
          <w:lang w:val="en-GB"/>
        </w:rPr>
        <w:t>as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Bfirst</w:t>
      </w:r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B</w:t>
      </w:r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lastname</w:t>
      </w:r>
      <w:proofErr w:type="spellEnd"/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99450D">
        <w:rPr>
          <w:rFonts w:ascii="Consolas" w:hAnsi="Consolas" w:cs="Consolas"/>
          <w:color w:val="0000FF"/>
          <w:sz w:val="19"/>
          <w:szCs w:val="19"/>
          <w:lang w:val="en-GB"/>
        </w:rPr>
        <w:t>as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Blast</w:t>
      </w:r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Sl</w:t>
      </w:r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firstname</w:t>
      </w:r>
      <w:proofErr w:type="spellEnd"/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99450D">
        <w:rPr>
          <w:rFonts w:ascii="Consolas" w:hAnsi="Consolas" w:cs="Consolas"/>
          <w:color w:val="0000FF"/>
          <w:sz w:val="19"/>
          <w:szCs w:val="19"/>
          <w:lang w:val="en-GB"/>
        </w:rPr>
        <w:t>as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Sfirst</w:t>
      </w:r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Sl</w:t>
      </w:r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lastname</w:t>
      </w:r>
      <w:proofErr w:type="spellEnd"/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99450D">
        <w:rPr>
          <w:rFonts w:ascii="Consolas" w:hAnsi="Consolas" w:cs="Consolas"/>
          <w:color w:val="0000FF"/>
          <w:sz w:val="19"/>
          <w:szCs w:val="19"/>
          <w:lang w:val="en-GB"/>
        </w:rPr>
        <w:t>as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Slast</w:t>
      </w:r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price</w:t>
      </w:r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item_id</w:t>
      </w:r>
      <w:proofErr w:type="spellEnd"/>
    </w:p>
    <w:p w14:paraId="379F08F0" w14:textId="77777777" w:rsidR="0099450D" w:rsidRPr="0099450D" w:rsidRDefault="0099450D" w:rsidP="009945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99450D"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 xml:space="preserve"> Sales S </w:t>
      </w:r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inner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join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 xml:space="preserve"> Users B </w:t>
      </w:r>
      <w:r w:rsidRPr="0099450D">
        <w:rPr>
          <w:rFonts w:ascii="Consolas" w:hAnsi="Consolas" w:cs="Consolas"/>
          <w:color w:val="0000FF"/>
          <w:sz w:val="19"/>
          <w:szCs w:val="19"/>
          <w:lang w:val="en-GB"/>
        </w:rPr>
        <w:t>on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 xml:space="preserve"> B</w:t>
      </w:r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id</w:t>
      </w:r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proofErr w:type="spellStart"/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S</w:t>
      </w:r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buyer_id</w:t>
      </w:r>
      <w:proofErr w:type="spellEnd"/>
    </w:p>
    <w:p w14:paraId="6B26B281" w14:textId="77777777" w:rsidR="0099450D" w:rsidRPr="0099450D" w:rsidRDefault="0099450D" w:rsidP="009945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inner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join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 xml:space="preserve"> Users </w:t>
      </w:r>
      <w:proofErr w:type="spellStart"/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Sl</w:t>
      </w:r>
      <w:proofErr w:type="spellEnd"/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99450D">
        <w:rPr>
          <w:rFonts w:ascii="Consolas" w:hAnsi="Consolas" w:cs="Consolas"/>
          <w:color w:val="0000FF"/>
          <w:sz w:val="19"/>
          <w:szCs w:val="19"/>
          <w:lang w:val="en-GB"/>
        </w:rPr>
        <w:t>on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 xml:space="preserve"> S</w:t>
      </w:r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seller_id</w:t>
      </w:r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Sl</w:t>
      </w:r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id</w:t>
      </w:r>
    </w:p>
    <w:p w14:paraId="6A2AF503" w14:textId="39ACB158" w:rsidR="0099450D" w:rsidRPr="00776289" w:rsidRDefault="0099450D" w:rsidP="00BC51A7">
      <w:pPr>
        <w:pBdr>
          <w:bottom w:val="single" w:sz="4" w:space="1" w:color="auto"/>
        </w:pBdr>
        <w:rPr>
          <w:rFonts w:ascii="Consolas" w:hAnsi="Consolas" w:cs="Consolas"/>
          <w:color w:val="0000FF"/>
          <w:sz w:val="19"/>
          <w:szCs w:val="19"/>
          <w:lang w:val="en-GB"/>
        </w:rPr>
      </w:pPr>
      <w:r w:rsidRPr="00776289">
        <w:rPr>
          <w:rFonts w:ascii="Consolas" w:hAnsi="Consolas" w:cs="Consolas"/>
          <w:color w:val="0000FF"/>
          <w:sz w:val="19"/>
          <w:szCs w:val="19"/>
          <w:lang w:val="en-GB"/>
        </w:rPr>
        <w:t>GO</w:t>
      </w:r>
    </w:p>
    <w:p w14:paraId="311C529D" w14:textId="59197D18" w:rsidR="0099450D" w:rsidRPr="00776289" w:rsidRDefault="0099450D" w:rsidP="0099450D">
      <w:pPr>
        <w:pStyle w:val="Kop3"/>
        <w:rPr>
          <w:lang w:val="en-GB"/>
        </w:rPr>
      </w:pPr>
      <w:proofErr w:type="spellStart"/>
      <w:r w:rsidRPr="00776289">
        <w:rPr>
          <w:lang w:val="en-GB"/>
        </w:rPr>
        <w:t>vwLoginPassword</w:t>
      </w:r>
      <w:proofErr w:type="spellEnd"/>
    </w:p>
    <w:p w14:paraId="0B2A680D" w14:textId="77777777" w:rsidR="0099450D" w:rsidRPr="0099450D" w:rsidRDefault="0099450D" w:rsidP="009945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99450D">
        <w:rPr>
          <w:rFonts w:ascii="Consolas" w:hAnsi="Consolas" w:cs="Consolas"/>
          <w:color w:val="0000FF"/>
          <w:sz w:val="19"/>
          <w:szCs w:val="19"/>
          <w:lang w:val="en-GB"/>
        </w:rPr>
        <w:t>CREATE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OR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99450D">
        <w:rPr>
          <w:rFonts w:ascii="Consolas" w:hAnsi="Consolas" w:cs="Consolas"/>
          <w:color w:val="0000FF"/>
          <w:sz w:val="19"/>
          <w:szCs w:val="19"/>
          <w:lang w:val="en-GB"/>
        </w:rPr>
        <w:t>ALTER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99450D">
        <w:rPr>
          <w:rFonts w:ascii="Consolas" w:hAnsi="Consolas" w:cs="Consolas"/>
          <w:color w:val="0000FF"/>
          <w:sz w:val="19"/>
          <w:szCs w:val="19"/>
          <w:lang w:val="en-GB"/>
        </w:rPr>
        <w:t>view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 xml:space="preserve"> [</w:t>
      </w:r>
      <w:proofErr w:type="spellStart"/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dbo</w:t>
      </w:r>
      <w:proofErr w:type="spellEnd"/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spellStart"/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vwLoginPassword</w:t>
      </w:r>
      <w:proofErr w:type="spellEnd"/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</w:p>
    <w:p w14:paraId="74E66820" w14:textId="77777777" w:rsidR="0099450D" w:rsidRPr="0099450D" w:rsidRDefault="0099450D" w:rsidP="009945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99450D">
        <w:rPr>
          <w:rFonts w:ascii="Consolas" w:hAnsi="Consolas" w:cs="Consolas"/>
          <w:color w:val="0000FF"/>
          <w:sz w:val="19"/>
          <w:szCs w:val="19"/>
          <w:lang w:val="en-GB"/>
        </w:rPr>
        <w:t>as</w:t>
      </w:r>
    </w:p>
    <w:p w14:paraId="463596AD" w14:textId="77777777" w:rsidR="0099450D" w:rsidRPr="0099450D" w:rsidRDefault="0099450D" w:rsidP="0099450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99450D">
        <w:rPr>
          <w:rFonts w:ascii="Consolas" w:hAnsi="Consolas" w:cs="Consolas"/>
          <w:color w:val="0000FF"/>
          <w:sz w:val="19"/>
          <w:szCs w:val="19"/>
          <w:lang w:val="en-GB"/>
        </w:rPr>
        <w:t>select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id</w:t>
      </w:r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99450D">
        <w:rPr>
          <w:rFonts w:ascii="Consolas" w:hAnsi="Consolas" w:cs="Consolas"/>
          <w:color w:val="0000FF"/>
          <w:sz w:val="19"/>
          <w:szCs w:val="19"/>
          <w:lang w:val="en-GB"/>
        </w:rPr>
        <w:t>login</w:t>
      </w:r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99450D">
        <w:rPr>
          <w:rFonts w:ascii="Consolas" w:hAnsi="Consolas" w:cs="Consolas"/>
          <w:color w:val="0000FF"/>
          <w:sz w:val="19"/>
          <w:szCs w:val="19"/>
          <w:lang w:val="en-GB"/>
        </w:rPr>
        <w:t>password</w:t>
      </w:r>
      <w:proofErr w:type="spellEnd"/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role_name</w:t>
      </w:r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firstname</w:t>
      </w:r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gender</w:t>
      </w:r>
      <w:proofErr w:type="spellEnd"/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lastname</w:t>
      </w:r>
      <w:proofErr w:type="spellEnd"/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birthdate</w:t>
      </w:r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email</w:t>
      </w:r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telephone</w:t>
      </w:r>
      <w:proofErr w:type="spellEnd"/>
    </w:p>
    <w:p w14:paraId="10E238DA" w14:textId="77777777" w:rsidR="0099450D" w:rsidRPr="0099450D" w:rsidRDefault="0099450D" w:rsidP="0099450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99450D"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 xml:space="preserve"> Users U </w:t>
      </w:r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inner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join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Userroles</w:t>
      </w:r>
      <w:proofErr w:type="spellEnd"/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 xml:space="preserve"> Us </w:t>
      </w:r>
      <w:r w:rsidRPr="0099450D">
        <w:rPr>
          <w:rFonts w:ascii="Consolas" w:hAnsi="Consolas" w:cs="Consolas"/>
          <w:color w:val="0000FF"/>
          <w:sz w:val="19"/>
          <w:szCs w:val="19"/>
          <w:lang w:val="en-GB"/>
        </w:rPr>
        <w:t>on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 xml:space="preserve"> U</w:t>
      </w:r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id</w:t>
      </w:r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proofErr w:type="spellStart"/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Us</w:t>
      </w:r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99450D">
        <w:rPr>
          <w:rFonts w:ascii="Consolas" w:hAnsi="Consolas" w:cs="Consolas"/>
          <w:color w:val="FF00FF"/>
          <w:sz w:val="19"/>
          <w:szCs w:val="19"/>
          <w:lang w:val="en-GB"/>
        </w:rPr>
        <w:t>user_id</w:t>
      </w:r>
      <w:proofErr w:type="spellEnd"/>
    </w:p>
    <w:p w14:paraId="41E0DB09" w14:textId="496C4615" w:rsidR="0099450D" w:rsidRPr="00776289" w:rsidRDefault="0099450D" w:rsidP="00BC51A7">
      <w:pPr>
        <w:pBdr>
          <w:bottom w:val="single" w:sz="4" w:space="1" w:color="auto"/>
        </w:pBdr>
        <w:rPr>
          <w:rFonts w:ascii="Consolas" w:hAnsi="Consolas" w:cs="Consolas"/>
          <w:color w:val="0000FF"/>
          <w:sz w:val="19"/>
          <w:szCs w:val="19"/>
          <w:lang w:val="en-GB"/>
        </w:rPr>
      </w:pPr>
      <w:r w:rsidRPr="00776289">
        <w:rPr>
          <w:rFonts w:ascii="Consolas" w:hAnsi="Consolas" w:cs="Consolas"/>
          <w:color w:val="0000FF"/>
          <w:sz w:val="19"/>
          <w:szCs w:val="19"/>
          <w:lang w:val="en-GB"/>
        </w:rPr>
        <w:t>GO</w:t>
      </w:r>
    </w:p>
    <w:p w14:paraId="59C980B9" w14:textId="66164EAD" w:rsidR="0099450D" w:rsidRPr="00776289" w:rsidRDefault="0099450D" w:rsidP="0099450D">
      <w:pPr>
        <w:pStyle w:val="Kop3"/>
        <w:rPr>
          <w:lang w:val="en-GB"/>
        </w:rPr>
      </w:pPr>
      <w:proofErr w:type="spellStart"/>
      <w:r w:rsidRPr="00776289">
        <w:rPr>
          <w:lang w:val="en-GB"/>
        </w:rPr>
        <w:t>vwUsers</w:t>
      </w:r>
      <w:proofErr w:type="spellEnd"/>
    </w:p>
    <w:p w14:paraId="5DA377F3" w14:textId="77777777" w:rsidR="0099450D" w:rsidRPr="0099450D" w:rsidRDefault="0099450D" w:rsidP="009945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99450D">
        <w:rPr>
          <w:rFonts w:ascii="Consolas" w:hAnsi="Consolas" w:cs="Consolas"/>
          <w:color w:val="0000FF"/>
          <w:sz w:val="19"/>
          <w:szCs w:val="19"/>
          <w:lang w:val="en-GB"/>
        </w:rPr>
        <w:t>CREATE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OR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99450D">
        <w:rPr>
          <w:rFonts w:ascii="Consolas" w:hAnsi="Consolas" w:cs="Consolas"/>
          <w:color w:val="0000FF"/>
          <w:sz w:val="19"/>
          <w:szCs w:val="19"/>
          <w:lang w:val="en-GB"/>
        </w:rPr>
        <w:t>ALTER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99450D">
        <w:rPr>
          <w:rFonts w:ascii="Consolas" w:hAnsi="Consolas" w:cs="Consolas"/>
          <w:color w:val="0000FF"/>
          <w:sz w:val="19"/>
          <w:szCs w:val="19"/>
          <w:lang w:val="en-GB"/>
        </w:rPr>
        <w:t>view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 xml:space="preserve"> [</w:t>
      </w:r>
      <w:proofErr w:type="spellStart"/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dbo</w:t>
      </w:r>
      <w:proofErr w:type="spellEnd"/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spellStart"/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vwUsers</w:t>
      </w:r>
      <w:proofErr w:type="spellEnd"/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</w:p>
    <w:p w14:paraId="633D875B" w14:textId="062A371A" w:rsidR="0099450D" w:rsidRPr="0099450D" w:rsidRDefault="0099450D" w:rsidP="009945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99450D">
        <w:rPr>
          <w:rFonts w:ascii="Consolas" w:hAnsi="Consolas" w:cs="Consolas"/>
          <w:color w:val="0000FF"/>
          <w:sz w:val="19"/>
          <w:szCs w:val="19"/>
          <w:lang w:val="en-GB"/>
        </w:rPr>
        <w:t>as</w:t>
      </w:r>
    </w:p>
    <w:p w14:paraId="4A7EA558" w14:textId="77777777" w:rsidR="0099450D" w:rsidRPr="0099450D" w:rsidRDefault="0099450D" w:rsidP="0099450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99450D">
        <w:rPr>
          <w:rFonts w:ascii="Consolas" w:hAnsi="Consolas" w:cs="Consolas"/>
          <w:color w:val="0000FF"/>
          <w:sz w:val="19"/>
          <w:szCs w:val="19"/>
          <w:lang w:val="en-GB"/>
        </w:rPr>
        <w:t>select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*</w:t>
      </w:r>
    </w:p>
    <w:p w14:paraId="779A0166" w14:textId="77777777" w:rsidR="0099450D" w:rsidRPr="0099450D" w:rsidRDefault="0099450D" w:rsidP="0099450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99450D"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 xml:space="preserve"> Users U </w:t>
      </w:r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left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join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Userroles</w:t>
      </w:r>
      <w:proofErr w:type="spellEnd"/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 xml:space="preserve"> Ur </w:t>
      </w:r>
      <w:r w:rsidRPr="0099450D">
        <w:rPr>
          <w:rFonts w:ascii="Consolas" w:hAnsi="Consolas" w:cs="Consolas"/>
          <w:color w:val="0000FF"/>
          <w:sz w:val="19"/>
          <w:szCs w:val="19"/>
          <w:lang w:val="en-GB"/>
        </w:rPr>
        <w:t>on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 xml:space="preserve"> U</w:t>
      </w:r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id</w:t>
      </w:r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proofErr w:type="spellStart"/>
      <w:r w:rsidRPr="0099450D">
        <w:rPr>
          <w:rFonts w:ascii="Consolas" w:hAnsi="Consolas" w:cs="Consolas"/>
          <w:color w:val="000000"/>
          <w:sz w:val="19"/>
          <w:szCs w:val="19"/>
          <w:lang w:val="en-GB"/>
        </w:rPr>
        <w:t>Ur</w:t>
      </w:r>
      <w:r w:rsidRPr="0099450D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99450D">
        <w:rPr>
          <w:rFonts w:ascii="Consolas" w:hAnsi="Consolas" w:cs="Consolas"/>
          <w:color w:val="FF00FF"/>
          <w:sz w:val="19"/>
          <w:szCs w:val="19"/>
          <w:lang w:val="en-GB"/>
        </w:rPr>
        <w:t>user_id</w:t>
      </w:r>
      <w:proofErr w:type="spellEnd"/>
    </w:p>
    <w:p w14:paraId="560AC4AF" w14:textId="4E780B2C" w:rsidR="00520528" w:rsidRPr="00776289" w:rsidRDefault="0099450D" w:rsidP="00EB2E33">
      <w:pPr>
        <w:pBdr>
          <w:bottom w:val="single" w:sz="4" w:space="1" w:color="auto"/>
        </w:pBdr>
        <w:rPr>
          <w:rFonts w:ascii="Consolas" w:hAnsi="Consolas" w:cs="Consolas"/>
          <w:color w:val="0000FF"/>
          <w:sz w:val="19"/>
          <w:szCs w:val="19"/>
          <w:lang w:val="en-GB"/>
        </w:rPr>
      </w:pPr>
      <w:r w:rsidRPr="00776289">
        <w:rPr>
          <w:rFonts w:ascii="Consolas" w:hAnsi="Consolas" w:cs="Consolas"/>
          <w:color w:val="0000FF"/>
          <w:sz w:val="19"/>
          <w:szCs w:val="19"/>
          <w:lang w:val="en-GB"/>
        </w:rPr>
        <w:t>GO</w:t>
      </w:r>
      <w:r w:rsidR="00520528" w:rsidRPr="00776289">
        <w:rPr>
          <w:rFonts w:ascii="Consolas" w:hAnsi="Consolas" w:cs="Consolas"/>
          <w:color w:val="0000FF"/>
          <w:sz w:val="19"/>
          <w:szCs w:val="19"/>
          <w:lang w:val="en-GB"/>
        </w:rPr>
        <w:br w:type="page"/>
      </w:r>
    </w:p>
    <w:p w14:paraId="085D1F7B" w14:textId="596CC0A2" w:rsidR="00520528" w:rsidRPr="00776289" w:rsidRDefault="00520528" w:rsidP="00520528">
      <w:pPr>
        <w:pStyle w:val="Kop2"/>
        <w:rPr>
          <w:lang w:val="en-GB"/>
        </w:rPr>
      </w:pPr>
      <w:r w:rsidRPr="00776289">
        <w:rPr>
          <w:lang w:val="en-GB"/>
        </w:rPr>
        <w:lastRenderedPageBreak/>
        <w:t>Stored Procedures</w:t>
      </w:r>
    </w:p>
    <w:p w14:paraId="3C26F752" w14:textId="2F67F079" w:rsidR="001219C5" w:rsidRPr="00776289" w:rsidRDefault="001219C5" w:rsidP="001219C5">
      <w:pPr>
        <w:pStyle w:val="Kop3"/>
        <w:rPr>
          <w:lang w:val="en-GB"/>
        </w:rPr>
      </w:pPr>
      <w:proofErr w:type="spellStart"/>
      <w:r w:rsidRPr="00776289">
        <w:rPr>
          <w:lang w:val="en-GB"/>
        </w:rPr>
        <w:t>spAddItem</w:t>
      </w:r>
      <w:proofErr w:type="spellEnd"/>
    </w:p>
    <w:p w14:paraId="4BFE53C1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ALTER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PROCEDURE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[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dbo</w:t>
      </w:r>
      <w:proofErr w:type="spellEnd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spAddItem</w:t>
      </w:r>
      <w:proofErr w:type="spellEnd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@name </w:t>
      </w:r>
      <w:proofErr w:type="spellStart"/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nvarchar</w:t>
      </w:r>
      <w:proofErr w:type="spellEnd"/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200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@description </w:t>
      </w:r>
      <w:proofErr w:type="spellStart"/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nvarchar</w:t>
      </w:r>
      <w:proofErr w:type="spellEnd"/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2000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@properties </w:t>
      </w:r>
      <w:proofErr w:type="spellStart"/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nvarchar</w:t>
      </w:r>
      <w:proofErr w:type="spellEnd"/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2000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@price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decimal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</w:p>
    <w:p w14:paraId="76E001B4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  <w:t xml:space="preserve">   @isforsale </w:t>
      </w:r>
      <w:proofErr w:type="spellStart"/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nvarchar</w:t>
      </w:r>
      <w:proofErr w:type="spellEnd"/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1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@category_name </w:t>
      </w:r>
      <w:proofErr w:type="spellStart"/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nvarchar</w:t>
      </w:r>
      <w:proofErr w:type="spellEnd"/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50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@owner_id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@namePhoto </w:t>
      </w:r>
      <w:proofErr w:type="spellStart"/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nvarchar</w:t>
      </w:r>
      <w:proofErr w:type="spellEnd"/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2000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@data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image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</w:t>
      </w:r>
    </w:p>
    <w:p w14:paraId="0AAE5A7E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AS</w:t>
      </w:r>
    </w:p>
    <w:p w14:paraId="5DD2503D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BEGIN</w:t>
      </w:r>
    </w:p>
    <w:p w14:paraId="685D2467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8000"/>
          <w:sz w:val="19"/>
          <w:szCs w:val="19"/>
          <w:lang w:val="en-GB"/>
        </w:rPr>
        <w:t>/*insert item*/</w:t>
      </w:r>
    </w:p>
    <w:p w14:paraId="584A6101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INSERT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INTO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Items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name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description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properties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price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is_forsale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category_name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owner_id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</w:t>
      </w:r>
    </w:p>
    <w:p w14:paraId="3878382F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 xml:space="preserve">VALUES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@name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@description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@properties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@price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@isforsale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@category_name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@owner_id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);</w:t>
      </w:r>
    </w:p>
    <w:p w14:paraId="77102E39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42CA4807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8000"/>
          <w:sz w:val="19"/>
          <w:szCs w:val="19"/>
          <w:lang w:val="en-GB"/>
        </w:rPr>
        <w:t>/*add photo*/</w:t>
      </w:r>
    </w:p>
    <w:p w14:paraId="653A102E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Declare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@item_id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;</w:t>
      </w:r>
    </w:p>
    <w:p w14:paraId="7F8B942B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set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@item_id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=(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select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id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dbo</w:t>
      </w:r>
      <w:proofErr w:type="spellEnd"/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[Items]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where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[Items]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[name]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@name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and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price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@price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and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[description]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@description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and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@isforsale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is_forsale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</w:t>
      </w:r>
    </w:p>
    <w:p w14:paraId="28C01F32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6D799874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@namePhoto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!=</w:t>
      </w:r>
      <w:r w:rsidRPr="001219C5">
        <w:rPr>
          <w:rFonts w:ascii="Consolas" w:hAnsi="Consolas" w:cs="Consolas"/>
          <w:color w:val="FF0000"/>
          <w:sz w:val="19"/>
          <w:szCs w:val="19"/>
          <w:lang w:val="en-GB"/>
        </w:rPr>
        <w:t>''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</w:t>
      </w:r>
    </w:p>
    <w:p w14:paraId="6CDA8B6E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begin</w:t>
      </w:r>
    </w:p>
    <w:p w14:paraId="1723ED61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INSERT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INTO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Photos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proofErr w:type="spellStart"/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name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item_id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data</w:t>
      </w:r>
      <w:proofErr w:type="spellEnd"/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</w:t>
      </w:r>
    </w:p>
    <w:p w14:paraId="585663CD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 xml:space="preserve">VALUES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@namePhoto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@item_id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@data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);</w:t>
      </w:r>
    </w:p>
    <w:p w14:paraId="053F86D8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7124B800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Declare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@photoId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;</w:t>
      </w:r>
    </w:p>
    <w:p w14:paraId="28B3C64C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set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@photoId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select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id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Photos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where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item_id</w:t>
      </w:r>
      <w:proofErr w:type="spellEnd"/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@item_id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</w:t>
      </w:r>
    </w:p>
    <w:p w14:paraId="13CB1379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70B6D5D5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FF00FF"/>
          <w:sz w:val="19"/>
          <w:szCs w:val="19"/>
          <w:lang w:val="en-GB"/>
        </w:rPr>
        <w:t>Update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Items</w:t>
      </w:r>
    </w:p>
    <w:p w14:paraId="31363428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SET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coverphoto_id</w:t>
      </w:r>
      <w:proofErr w:type="spellEnd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@photoId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WHERE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ID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@item_id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;</w:t>
      </w:r>
    </w:p>
    <w:p w14:paraId="077BAC0A" w14:textId="77777777" w:rsidR="001219C5" w:rsidRPr="00776289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776289">
        <w:rPr>
          <w:rFonts w:ascii="Consolas" w:hAnsi="Consolas" w:cs="Consolas"/>
          <w:color w:val="0000FF"/>
          <w:sz w:val="19"/>
          <w:szCs w:val="19"/>
          <w:lang w:val="en-GB"/>
        </w:rPr>
        <w:t>end</w:t>
      </w:r>
    </w:p>
    <w:p w14:paraId="41811B76" w14:textId="215EB0F7" w:rsidR="001219C5" w:rsidRPr="00776289" w:rsidRDefault="001219C5" w:rsidP="001219C5">
      <w:pPr>
        <w:rPr>
          <w:rFonts w:ascii="Consolas" w:hAnsi="Consolas" w:cs="Consolas"/>
          <w:color w:val="0000FF"/>
          <w:sz w:val="19"/>
          <w:szCs w:val="19"/>
          <w:lang w:val="en-GB"/>
        </w:rPr>
      </w:pPr>
      <w:r w:rsidRPr="00776289">
        <w:rPr>
          <w:rFonts w:ascii="Consolas" w:hAnsi="Consolas" w:cs="Consolas"/>
          <w:color w:val="0000FF"/>
          <w:sz w:val="19"/>
          <w:szCs w:val="19"/>
          <w:lang w:val="en-GB"/>
        </w:rPr>
        <w:t>END</w:t>
      </w:r>
    </w:p>
    <w:p w14:paraId="48B7B43E" w14:textId="1DFE4094" w:rsidR="001219C5" w:rsidRPr="00776289" w:rsidRDefault="001219C5" w:rsidP="001219C5">
      <w:pPr>
        <w:pStyle w:val="Kop3"/>
        <w:pBdr>
          <w:top w:val="single" w:sz="4" w:space="1" w:color="auto"/>
        </w:pBdr>
        <w:rPr>
          <w:lang w:val="en-GB"/>
        </w:rPr>
      </w:pPr>
      <w:proofErr w:type="spellStart"/>
      <w:r w:rsidRPr="00776289">
        <w:rPr>
          <w:lang w:val="en-GB"/>
        </w:rPr>
        <w:t>spAddUser</w:t>
      </w:r>
      <w:proofErr w:type="spellEnd"/>
    </w:p>
    <w:p w14:paraId="51F1AF5C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ALTER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 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PROCEDURE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[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dbo</w:t>
      </w:r>
      <w:proofErr w:type="spellEnd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spAddUser</w:t>
      </w:r>
      <w:proofErr w:type="spellEnd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@login </w:t>
      </w:r>
      <w:proofErr w:type="spellStart"/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nvarchar</w:t>
      </w:r>
      <w:proofErr w:type="spellEnd"/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50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@password </w:t>
      </w:r>
      <w:proofErr w:type="spellStart"/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nvarchar</w:t>
      </w:r>
      <w:proofErr w:type="spellEnd"/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255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@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firstname</w:t>
      </w:r>
      <w:proofErr w:type="spellEnd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nvarchar</w:t>
      </w:r>
      <w:proofErr w:type="spellEnd"/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50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@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lastname</w:t>
      </w:r>
      <w:proofErr w:type="spellEnd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nvarchar</w:t>
      </w:r>
      <w:proofErr w:type="spellEnd"/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50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@email </w:t>
      </w:r>
      <w:proofErr w:type="spellStart"/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nvarchar</w:t>
      </w:r>
      <w:proofErr w:type="spellEnd"/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255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@birthdate </w:t>
      </w:r>
      <w:proofErr w:type="spellStart"/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date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@telephone</w:t>
      </w:r>
      <w:proofErr w:type="spellEnd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nvarchar</w:t>
      </w:r>
      <w:proofErr w:type="spellEnd"/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50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@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rolename</w:t>
      </w:r>
      <w:proofErr w:type="spellEnd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nvarchar</w:t>
      </w:r>
      <w:proofErr w:type="spellEnd"/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50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@gender </w:t>
      </w:r>
      <w:proofErr w:type="spellStart"/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nvarchar</w:t>
      </w:r>
      <w:proofErr w:type="spellEnd"/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1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))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AS</w:t>
      </w:r>
    </w:p>
    <w:p w14:paraId="3FE14279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BEGIN</w:t>
      </w:r>
    </w:p>
    <w:p w14:paraId="3FC004EF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8000"/>
          <w:sz w:val="19"/>
          <w:szCs w:val="19"/>
          <w:lang w:val="en-GB"/>
        </w:rPr>
        <w:t>/*insert user data*/</w:t>
      </w:r>
    </w:p>
    <w:p w14:paraId="448A0AA8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not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exists(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select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login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Users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where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login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@login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</w:t>
      </w:r>
    </w:p>
    <w:p w14:paraId="7EC7B3F5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begin</w:t>
      </w:r>
    </w:p>
    <w:p w14:paraId="4E4FB18B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INSERT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INTO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[dbo]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[Users]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login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password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firstname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lastname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email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birthdate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telephone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gender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_</w:t>
      </w:r>
    </w:p>
    <w:p w14:paraId="625AFEEE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 xml:space="preserve">VALUES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@login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@password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@firstname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@lastname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@email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@birthdate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@telephone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@gender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);</w:t>
      </w:r>
    </w:p>
    <w:p w14:paraId="57F2DDB5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end</w:t>
      </w:r>
    </w:p>
    <w:p w14:paraId="1B303C27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24805E04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Declare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@id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;</w:t>
      </w:r>
    </w:p>
    <w:p w14:paraId="6BA37B9E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set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@id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=(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select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id</w:t>
      </w:r>
    </w:p>
    <w:p w14:paraId="79CA5721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dbo</w:t>
      </w:r>
      <w:proofErr w:type="spellEnd"/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[Users]</w:t>
      </w:r>
    </w:p>
    <w:p w14:paraId="627D7B35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where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login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@login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and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password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@password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</w:t>
      </w:r>
    </w:p>
    <w:p w14:paraId="02EC8197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46342F75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8000"/>
          <w:sz w:val="19"/>
          <w:szCs w:val="19"/>
          <w:lang w:val="en-GB"/>
        </w:rPr>
        <w:t>/*insert user role*/</w:t>
      </w:r>
    </w:p>
    <w:p w14:paraId="5B0D7EC9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INSERT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INTO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[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dbo</w:t>
      </w:r>
      <w:proofErr w:type="spellEnd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Userroles</w:t>
      </w:r>
      <w:proofErr w:type="spellEnd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role_name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1219C5">
        <w:rPr>
          <w:rFonts w:ascii="Consolas" w:hAnsi="Consolas" w:cs="Consolas"/>
          <w:color w:val="FF00FF"/>
          <w:sz w:val="19"/>
          <w:szCs w:val="19"/>
          <w:lang w:val="en-GB"/>
        </w:rPr>
        <w:t>user_id</w:t>
      </w:r>
      <w:proofErr w:type="spellEnd"/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_</w:t>
      </w:r>
    </w:p>
    <w:p w14:paraId="2FC5C95A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 xml:space="preserve">VALUES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@rolename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@id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);</w:t>
      </w:r>
    </w:p>
    <w:p w14:paraId="51CA3D7D" w14:textId="77777777" w:rsidR="001219C5" w:rsidRPr="001219C5" w:rsidRDefault="001219C5" w:rsidP="001219C5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END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;</w:t>
      </w:r>
    </w:p>
    <w:p w14:paraId="25AEB03B" w14:textId="77777777" w:rsidR="001219C5" w:rsidRDefault="001219C5" w:rsidP="001219C5">
      <w:pPr>
        <w:pStyle w:val="Kop3"/>
        <w:pBdr>
          <w:top w:val="single" w:sz="4" w:space="1" w:color="auto"/>
        </w:pBdr>
        <w:rPr>
          <w:lang w:val="en-GB"/>
        </w:rPr>
      </w:pPr>
      <w:r>
        <w:rPr>
          <w:lang w:val="en-GB"/>
        </w:rPr>
        <w:br w:type="page"/>
      </w:r>
    </w:p>
    <w:p w14:paraId="3E004283" w14:textId="674037EF" w:rsidR="001219C5" w:rsidRPr="001219C5" w:rsidRDefault="001219C5" w:rsidP="001219C5">
      <w:pPr>
        <w:pStyle w:val="Kop3"/>
        <w:pBdr>
          <w:top w:val="single" w:sz="4" w:space="1" w:color="auto"/>
        </w:pBdr>
        <w:rPr>
          <w:lang w:val="en-GB"/>
        </w:rPr>
      </w:pPr>
      <w:proofErr w:type="spellStart"/>
      <w:r w:rsidRPr="001219C5">
        <w:rPr>
          <w:lang w:val="en-GB"/>
        </w:rPr>
        <w:lastRenderedPageBreak/>
        <w:t>sp</w:t>
      </w:r>
      <w:r>
        <w:rPr>
          <w:lang w:val="en-GB"/>
        </w:rPr>
        <w:t>BuyItem</w:t>
      </w:r>
      <w:proofErr w:type="spellEnd"/>
    </w:p>
    <w:p w14:paraId="1A56D830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ALTER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procedure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[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dbo</w:t>
      </w:r>
      <w:proofErr w:type="spellEnd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spBuyItem</w:t>
      </w:r>
      <w:proofErr w:type="spellEnd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@itemid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@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ownerid</w:t>
      </w:r>
      <w:proofErr w:type="spellEnd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</w:t>
      </w:r>
    </w:p>
    <w:p w14:paraId="10B0665B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as</w:t>
      </w:r>
    </w:p>
    <w:p w14:paraId="5A537E62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begin</w:t>
      </w:r>
    </w:p>
    <w:p w14:paraId="502460D3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FF00FF"/>
          <w:sz w:val="19"/>
          <w:szCs w:val="19"/>
          <w:lang w:val="en-GB"/>
        </w:rPr>
        <w:t>update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Items</w:t>
      </w:r>
    </w:p>
    <w:p w14:paraId="1EA355B9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Set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owner_id</w:t>
      </w:r>
      <w:proofErr w:type="spellEnd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@ownerid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is_forsale</w:t>
      </w:r>
      <w:proofErr w:type="spellEnd"/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1219C5">
        <w:rPr>
          <w:rFonts w:ascii="Consolas" w:hAnsi="Consolas" w:cs="Consolas"/>
          <w:color w:val="FF0000"/>
          <w:sz w:val="19"/>
          <w:szCs w:val="19"/>
          <w:lang w:val="en-GB"/>
        </w:rPr>
        <w:t>'N'</w:t>
      </w:r>
    </w:p>
    <w:p w14:paraId="7B1C503A" w14:textId="77777777" w:rsidR="001219C5" w:rsidRPr="00776289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776289">
        <w:rPr>
          <w:rFonts w:ascii="Consolas" w:hAnsi="Consolas" w:cs="Consolas"/>
          <w:color w:val="0000FF"/>
          <w:sz w:val="19"/>
          <w:szCs w:val="19"/>
          <w:lang w:val="en-GB"/>
        </w:rPr>
        <w:t>where</w:t>
      </w:r>
      <w:r w:rsidRPr="00776289">
        <w:rPr>
          <w:rFonts w:ascii="Consolas" w:hAnsi="Consolas" w:cs="Consolas"/>
          <w:color w:val="000000"/>
          <w:sz w:val="19"/>
          <w:szCs w:val="19"/>
          <w:lang w:val="en-GB"/>
        </w:rPr>
        <w:t xml:space="preserve"> id </w:t>
      </w:r>
      <w:r w:rsidRPr="00776289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776289">
        <w:rPr>
          <w:rFonts w:ascii="Consolas" w:hAnsi="Consolas" w:cs="Consolas"/>
          <w:color w:val="000000"/>
          <w:sz w:val="19"/>
          <w:szCs w:val="19"/>
          <w:lang w:val="en-GB"/>
        </w:rPr>
        <w:t xml:space="preserve"> @itemid</w:t>
      </w:r>
    </w:p>
    <w:p w14:paraId="0A4E2799" w14:textId="3E9FC7B8" w:rsidR="001219C5" w:rsidRPr="00776289" w:rsidRDefault="001219C5" w:rsidP="001219C5">
      <w:pPr>
        <w:rPr>
          <w:rFonts w:ascii="Consolas" w:hAnsi="Consolas" w:cs="Consolas"/>
          <w:color w:val="0000FF"/>
          <w:sz w:val="19"/>
          <w:szCs w:val="19"/>
          <w:lang w:val="en-GB"/>
        </w:rPr>
      </w:pPr>
      <w:r w:rsidRPr="00776289">
        <w:rPr>
          <w:rFonts w:ascii="Consolas" w:hAnsi="Consolas" w:cs="Consolas"/>
          <w:color w:val="0000FF"/>
          <w:sz w:val="19"/>
          <w:szCs w:val="19"/>
          <w:lang w:val="en-GB"/>
        </w:rPr>
        <w:t>end</w:t>
      </w:r>
    </w:p>
    <w:p w14:paraId="12BDA16F" w14:textId="2CBAB5F3" w:rsidR="001219C5" w:rsidRPr="00776289" w:rsidRDefault="001219C5" w:rsidP="001219C5">
      <w:pPr>
        <w:pStyle w:val="Kop3"/>
        <w:pBdr>
          <w:top w:val="single" w:sz="4" w:space="1" w:color="auto"/>
        </w:pBdr>
        <w:rPr>
          <w:lang w:val="en-GB"/>
        </w:rPr>
      </w:pPr>
      <w:proofErr w:type="spellStart"/>
      <w:r w:rsidRPr="00776289">
        <w:rPr>
          <w:lang w:val="en-GB"/>
        </w:rPr>
        <w:t>spCreateLogin</w:t>
      </w:r>
      <w:proofErr w:type="spellEnd"/>
    </w:p>
    <w:p w14:paraId="15E4B741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ALTER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procedure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[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dbo</w:t>
      </w:r>
      <w:proofErr w:type="spellEnd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spCeateLogin</w:t>
      </w:r>
      <w:proofErr w:type="spellEnd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</w:p>
    <w:p w14:paraId="0256EF77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as</w:t>
      </w:r>
    </w:p>
    <w:p w14:paraId="5C2D5A35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Begin</w:t>
      </w:r>
    </w:p>
    <w:p w14:paraId="52EA8304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DECLARE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@int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0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;</w:t>
      </w:r>
    </w:p>
    <w:p w14:paraId="09B1002E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DECLARE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@sqlLogin </w:t>
      </w:r>
      <w:proofErr w:type="spellStart"/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nvarchar</w:t>
      </w:r>
      <w:proofErr w:type="spellEnd"/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2000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);</w:t>
      </w:r>
    </w:p>
    <w:p w14:paraId="6660A260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DECLARE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@sqlUser </w:t>
      </w:r>
      <w:proofErr w:type="spellStart"/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nvarchar</w:t>
      </w:r>
      <w:proofErr w:type="spellEnd"/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2000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);</w:t>
      </w:r>
    </w:p>
    <w:p w14:paraId="24422986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193FBBB2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WHILE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@int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&lt;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select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FF00FF"/>
          <w:sz w:val="19"/>
          <w:szCs w:val="19"/>
          <w:lang w:val="en-GB"/>
        </w:rPr>
        <w:t>Count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(*)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Users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or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@int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&lt;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SELECT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FF00FF"/>
          <w:sz w:val="19"/>
          <w:szCs w:val="19"/>
          <w:lang w:val="en-GB"/>
        </w:rPr>
        <w:t>MAX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id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Users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</w:t>
      </w:r>
    </w:p>
    <w:p w14:paraId="3D10501D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BEGIN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</w:p>
    <w:p w14:paraId="35DE4812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DECLARE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@login </w:t>
      </w:r>
      <w:proofErr w:type="spellStart"/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nvarchar</w:t>
      </w:r>
      <w:proofErr w:type="spellEnd"/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200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)=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SELECT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login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Users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where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id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@int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);</w:t>
      </w:r>
    </w:p>
    <w:p w14:paraId="2B7FA4B8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DECLARE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@pw </w:t>
      </w:r>
      <w:proofErr w:type="spellStart"/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nvarchar</w:t>
      </w:r>
      <w:proofErr w:type="spellEnd"/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200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)=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SELECT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password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Users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where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id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@int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);</w:t>
      </w:r>
    </w:p>
    <w:p w14:paraId="5ADEF9F0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372756E3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set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@sqlLogin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1219C5">
        <w:rPr>
          <w:rFonts w:ascii="Consolas" w:hAnsi="Consolas" w:cs="Consolas"/>
          <w:color w:val="FF0000"/>
          <w:sz w:val="19"/>
          <w:szCs w:val="19"/>
          <w:lang w:val="en-GB"/>
        </w:rPr>
        <w:t>N'CREATE LOGIN '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+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@login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+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FF0000"/>
          <w:sz w:val="19"/>
          <w:szCs w:val="19"/>
          <w:lang w:val="en-GB"/>
        </w:rPr>
        <w:t>N' WITH PASSWORD = '''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+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@pw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+</w:t>
      </w:r>
      <w:r w:rsidRPr="001219C5">
        <w:rPr>
          <w:rFonts w:ascii="Consolas" w:hAnsi="Consolas" w:cs="Consolas"/>
          <w:color w:val="FF0000"/>
          <w:sz w:val="19"/>
          <w:szCs w:val="19"/>
          <w:lang w:val="en-GB"/>
        </w:rPr>
        <w:t>''' ;'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;</w:t>
      </w:r>
    </w:p>
    <w:p w14:paraId="7B3D0F1D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set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@sqlUser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1219C5">
        <w:rPr>
          <w:rFonts w:ascii="Consolas" w:hAnsi="Consolas" w:cs="Consolas"/>
          <w:color w:val="FF0000"/>
          <w:sz w:val="19"/>
          <w:szCs w:val="19"/>
          <w:lang w:val="en-GB"/>
        </w:rPr>
        <w:t>N'CREATE USER '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+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@login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+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FF0000"/>
          <w:sz w:val="19"/>
          <w:szCs w:val="19"/>
          <w:lang w:val="en-GB"/>
        </w:rPr>
        <w:t>N' FOR LOGIN '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+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@login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+</w:t>
      </w:r>
      <w:r w:rsidRPr="001219C5">
        <w:rPr>
          <w:rFonts w:ascii="Consolas" w:hAnsi="Consolas" w:cs="Consolas"/>
          <w:color w:val="FF0000"/>
          <w:sz w:val="19"/>
          <w:szCs w:val="19"/>
          <w:lang w:val="en-GB"/>
        </w:rPr>
        <w:t>' ;'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;</w:t>
      </w:r>
    </w:p>
    <w:p w14:paraId="7079C4C4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</w:p>
    <w:p w14:paraId="0A7E8F83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EXEC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1219C5">
        <w:rPr>
          <w:rFonts w:ascii="Consolas" w:hAnsi="Consolas" w:cs="Consolas"/>
          <w:color w:val="800000"/>
          <w:sz w:val="19"/>
          <w:szCs w:val="19"/>
          <w:lang w:val="en-GB"/>
        </w:rPr>
        <w:t>sp_executesql</w:t>
      </w:r>
      <w:proofErr w:type="spellEnd"/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 xml:space="preserve">  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@sqlLogin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;</w:t>
      </w:r>
    </w:p>
    <w:p w14:paraId="34545541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EXEC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1219C5">
        <w:rPr>
          <w:rFonts w:ascii="Consolas" w:hAnsi="Consolas" w:cs="Consolas"/>
          <w:color w:val="800000"/>
          <w:sz w:val="19"/>
          <w:szCs w:val="19"/>
          <w:lang w:val="en-GB"/>
        </w:rPr>
        <w:t>sp_executesql</w:t>
      </w:r>
      <w:proofErr w:type="spellEnd"/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 xml:space="preserve">  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@sqlUser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;</w:t>
      </w:r>
    </w:p>
    <w:p w14:paraId="22576F17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 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SET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@int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@int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+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1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;</w:t>
      </w:r>
    </w:p>
    <w:p w14:paraId="0F4D7BFB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end</w:t>
      </w:r>
    </w:p>
    <w:p w14:paraId="11E30126" w14:textId="5DB4FD3D" w:rsidR="001219C5" w:rsidRDefault="001219C5" w:rsidP="001219C5">
      <w:pPr>
        <w:rPr>
          <w:rFonts w:ascii="Consolas" w:hAnsi="Consolas" w:cs="Consolas"/>
          <w:color w:val="80808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END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;</w:t>
      </w:r>
    </w:p>
    <w:p w14:paraId="0363F803" w14:textId="55EFADA5" w:rsidR="001219C5" w:rsidRDefault="001219C5" w:rsidP="001219C5">
      <w:pPr>
        <w:pStyle w:val="Kop3"/>
        <w:pBdr>
          <w:top w:val="single" w:sz="4" w:space="1" w:color="auto"/>
        </w:pBdr>
        <w:rPr>
          <w:lang w:val="en-GB"/>
        </w:rPr>
      </w:pPr>
      <w:proofErr w:type="spellStart"/>
      <w:r>
        <w:rPr>
          <w:lang w:val="en-GB"/>
        </w:rPr>
        <w:t>spDeleteItem</w:t>
      </w:r>
      <w:proofErr w:type="spellEnd"/>
    </w:p>
    <w:p w14:paraId="791CD57C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ALTER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 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procedure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[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dbo</w:t>
      </w:r>
      <w:proofErr w:type="spellEnd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spDeleteItem</w:t>
      </w:r>
      <w:proofErr w:type="spellEnd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@Itemid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as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</w:t>
      </w:r>
    </w:p>
    <w:p w14:paraId="623701B6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as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begin</w:t>
      </w:r>
    </w:p>
    <w:p w14:paraId="73499322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8000"/>
          <w:sz w:val="19"/>
          <w:szCs w:val="19"/>
          <w:lang w:val="en-GB"/>
        </w:rPr>
        <w:t>/*Delete in history*/</w:t>
      </w:r>
    </w:p>
    <w:p w14:paraId="689E6E65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DELETE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[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dbo</w:t>
      </w:r>
      <w:proofErr w:type="spellEnd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Sales</w:t>
      </w:r>
    </w:p>
    <w:p w14:paraId="20FDFA07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WHERE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item_id</w:t>
      </w:r>
      <w:proofErr w:type="spellEnd"/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@Itemid</w:t>
      </w:r>
    </w:p>
    <w:p w14:paraId="4A6D9025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8000"/>
          <w:sz w:val="19"/>
          <w:szCs w:val="19"/>
          <w:lang w:val="en-GB"/>
        </w:rPr>
        <w:t>/* drop FK */</w:t>
      </w:r>
    </w:p>
    <w:p w14:paraId="683FBEB8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ALTER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TABLE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Photos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DROP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CONSTRAINT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EXISTS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FK_Photos_Items</w:t>
      </w:r>
      <w:proofErr w:type="spellEnd"/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;</w:t>
      </w:r>
    </w:p>
    <w:p w14:paraId="70848C88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ALTER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TABLE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Items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DROP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CONSTRAINT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EXISTS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FK_Items_Photos</w:t>
      </w:r>
      <w:proofErr w:type="spellEnd"/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;</w:t>
      </w:r>
    </w:p>
    <w:p w14:paraId="281028A1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0EF37FA2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 xml:space="preserve">IF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0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&lt;(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select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FF00FF"/>
          <w:sz w:val="19"/>
          <w:szCs w:val="19"/>
          <w:lang w:val="en-GB"/>
        </w:rPr>
        <w:t>COUNT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item_id</w:t>
      </w:r>
      <w:proofErr w:type="spellEnd"/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Photos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where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item_id</w:t>
      </w:r>
      <w:proofErr w:type="spellEnd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@Itemid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))</w:t>
      </w:r>
    </w:p>
    <w:p w14:paraId="2E7426D8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begin</w:t>
      </w:r>
    </w:p>
    <w:p w14:paraId="390300C4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 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Delete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Photos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where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@Itemid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item_id</w:t>
      </w:r>
      <w:proofErr w:type="spellEnd"/>
    </w:p>
    <w:p w14:paraId="43411FF1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end</w:t>
      </w:r>
    </w:p>
    <w:p w14:paraId="347337FE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4337E423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DELETE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[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dbo</w:t>
      </w:r>
      <w:proofErr w:type="spellEnd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Items</w:t>
      </w:r>
    </w:p>
    <w:p w14:paraId="5237FCE3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WHERE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id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@Itemid</w:t>
      </w:r>
    </w:p>
    <w:p w14:paraId="48ED7911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594A4A88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8000"/>
          <w:sz w:val="19"/>
          <w:szCs w:val="19"/>
          <w:lang w:val="en-GB"/>
        </w:rPr>
        <w:t>/* re-add FK */</w:t>
      </w:r>
    </w:p>
    <w:p w14:paraId="121A1694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ALTER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TABLE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Photos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ADD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CONSTRAINT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 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FK_Photos_Items</w:t>
      </w:r>
      <w:proofErr w:type="spellEnd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foreign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KEY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item_id</w:t>
      </w:r>
      <w:proofErr w:type="spellEnd"/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REFERENCES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Items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id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);</w:t>
      </w:r>
    </w:p>
    <w:p w14:paraId="0DE0F712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ALTER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TABLE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Items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ADD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CONSTRAINT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 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FK_Items_Photos</w:t>
      </w:r>
      <w:proofErr w:type="spellEnd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foreign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KEY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coverphoto_id</w:t>
      </w:r>
      <w:proofErr w:type="spellEnd"/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REFERENCES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Photos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id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);</w:t>
      </w:r>
    </w:p>
    <w:p w14:paraId="0A733613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66E567AF" w14:textId="39305188" w:rsidR="001219C5" w:rsidRPr="00776289" w:rsidRDefault="001219C5" w:rsidP="001219C5">
      <w:pPr>
        <w:pBdr>
          <w:bottom w:val="single" w:sz="4" w:space="1" w:color="auto"/>
        </w:pBdr>
        <w:rPr>
          <w:rFonts w:ascii="Consolas" w:hAnsi="Consolas" w:cs="Consolas"/>
          <w:color w:val="0000FF"/>
          <w:sz w:val="19"/>
          <w:szCs w:val="19"/>
          <w:lang w:val="en-GB"/>
        </w:rPr>
      </w:pPr>
      <w:r w:rsidRPr="00776289">
        <w:rPr>
          <w:rFonts w:ascii="Consolas" w:hAnsi="Consolas" w:cs="Consolas"/>
          <w:color w:val="0000FF"/>
          <w:sz w:val="19"/>
          <w:szCs w:val="19"/>
          <w:lang w:val="en-GB"/>
        </w:rPr>
        <w:t>end</w:t>
      </w:r>
      <w:r w:rsidRPr="00776289">
        <w:rPr>
          <w:rFonts w:ascii="Consolas" w:hAnsi="Consolas" w:cs="Consolas"/>
          <w:color w:val="0000FF"/>
          <w:sz w:val="19"/>
          <w:szCs w:val="19"/>
          <w:lang w:val="en-GB"/>
        </w:rPr>
        <w:br w:type="page"/>
      </w:r>
    </w:p>
    <w:p w14:paraId="0DB4AA0C" w14:textId="448EB56A" w:rsidR="001219C5" w:rsidRDefault="001219C5" w:rsidP="001219C5">
      <w:pPr>
        <w:pStyle w:val="Kop3"/>
        <w:rPr>
          <w:lang w:val="en-GB"/>
        </w:rPr>
      </w:pPr>
      <w:proofErr w:type="spellStart"/>
      <w:r>
        <w:rPr>
          <w:lang w:val="en-GB"/>
        </w:rPr>
        <w:lastRenderedPageBreak/>
        <w:t>spDeleteUser</w:t>
      </w:r>
      <w:proofErr w:type="spellEnd"/>
    </w:p>
    <w:p w14:paraId="1E8A570A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ALTER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 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procedure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[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dbo</w:t>
      </w:r>
      <w:proofErr w:type="spellEnd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spDeleteUser</w:t>
      </w:r>
      <w:proofErr w:type="spellEnd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@id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as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</w:t>
      </w:r>
    </w:p>
    <w:p w14:paraId="3C39E569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as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begin</w:t>
      </w:r>
    </w:p>
    <w:p w14:paraId="1422D1A0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ALTER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TABLE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Photos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DROP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CONSTRAINT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EXISTS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FK_Photos_Items</w:t>
      </w:r>
      <w:proofErr w:type="spellEnd"/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;</w:t>
      </w:r>
    </w:p>
    <w:p w14:paraId="16D0B0DB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ALTER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TABLE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Items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DROP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CONSTRAINT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EXISTS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FK_Items_Photos</w:t>
      </w:r>
      <w:proofErr w:type="spellEnd"/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;</w:t>
      </w:r>
    </w:p>
    <w:p w14:paraId="5F1D9135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ALTER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TABLE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Items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DROP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CONSTRAINT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EXISTS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FK_Items_Users</w:t>
      </w:r>
      <w:proofErr w:type="spellEnd"/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;</w:t>
      </w:r>
    </w:p>
    <w:p w14:paraId="0C587B51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397F9CD5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8000"/>
          <w:sz w:val="19"/>
          <w:szCs w:val="19"/>
          <w:lang w:val="en-GB"/>
        </w:rPr>
        <w:t>/*Delete in history*/</w:t>
      </w:r>
    </w:p>
    <w:p w14:paraId="6FB05903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Delete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Sales</w:t>
      </w:r>
    </w:p>
    <w:p w14:paraId="5B53CCC9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where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buyer_id</w:t>
      </w:r>
      <w:proofErr w:type="spellEnd"/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@id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or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seller_id</w:t>
      </w:r>
      <w:proofErr w:type="spellEnd"/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@id</w:t>
      </w:r>
    </w:p>
    <w:p w14:paraId="38E42F3C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</w:p>
    <w:p w14:paraId="24F4E013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8000"/>
          <w:sz w:val="19"/>
          <w:szCs w:val="19"/>
          <w:lang w:val="en-GB"/>
        </w:rPr>
        <w:t>/*Delete role by user*/</w:t>
      </w:r>
    </w:p>
    <w:p w14:paraId="6144F31F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DELETE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[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dbo</w:t>
      </w:r>
      <w:proofErr w:type="spellEnd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Userroles</w:t>
      </w:r>
      <w:proofErr w:type="spellEnd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</w:p>
    <w:p w14:paraId="2D2FCB46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WHERE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1219C5">
        <w:rPr>
          <w:rFonts w:ascii="Consolas" w:hAnsi="Consolas" w:cs="Consolas"/>
          <w:color w:val="FF00FF"/>
          <w:sz w:val="19"/>
          <w:szCs w:val="19"/>
          <w:lang w:val="en-GB"/>
        </w:rPr>
        <w:t>user_id</w:t>
      </w:r>
      <w:proofErr w:type="spellEnd"/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@id</w:t>
      </w:r>
    </w:p>
    <w:p w14:paraId="1D95FC32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8000"/>
          <w:sz w:val="19"/>
          <w:szCs w:val="19"/>
          <w:lang w:val="en-GB"/>
        </w:rPr>
        <w:t>/*Delete user*/</w:t>
      </w:r>
    </w:p>
    <w:p w14:paraId="1DF8D3BF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DELETE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[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dbo</w:t>
      </w:r>
      <w:proofErr w:type="spellEnd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[Users]</w:t>
      </w:r>
    </w:p>
    <w:p w14:paraId="6DE00819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WHERE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id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@id</w:t>
      </w:r>
    </w:p>
    <w:p w14:paraId="46A38C63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0B4D7B9F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DELETE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[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dbo</w:t>
      </w:r>
      <w:proofErr w:type="spellEnd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Sales</w:t>
      </w:r>
    </w:p>
    <w:p w14:paraId="368C4B71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WHERE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seller_id</w:t>
      </w:r>
      <w:proofErr w:type="spellEnd"/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@id</w:t>
      </w:r>
    </w:p>
    <w:p w14:paraId="3F370F3C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3E503AD4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DECLARE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@itemLoop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</w:p>
    <w:p w14:paraId="26ED9C2D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DECLARE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@Itemid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</w:p>
    <w:p w14:paraId="048D36EE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DECLARE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Cursor_Items</w:t>
      </w:r>
      <w:proofErr w:type="spellEnd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CURSOR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FOR</w:t>
      </w:r>
    </w:p>
    <w:p w14:paraId="3880EE00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SELECT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owner_id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id</w:t>
      </w:r>
      <w:proofErr w:type="spellEnd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Items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where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owner_id</w:t>
      </w:r>
      <w:proofErr w:type="spellEnd"/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@id</w:t>
      </w:r>
    </w:p>
    <w:p w14:paraId="45374FEA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76019CA5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OPEN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Cursor_Items</w:t>
      </w:r>
      <w:proofErr w:type="spellEnd"/>
    </w:p>
    <w:p w14:paraId="36E36193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FETCH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NEXT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Cursor_Items</w:t>
      </w:r>
      <w:proofErr w:type="spellEnd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INTO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@itemLoop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@Itemid</w:t>
      </w:r>
    </w:p>
    <w:p w14:paraId="4C231327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WHILE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FF00FF"/>
          <w:sz w:val="19"/>
          <w:szCs w:val="19"/>
          <w:lang w:val="en-GB"/>
        </w:rPr>
        <w:t>@@FETCH_STATUS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0</w:t>
      </w:r>
    </w:p>
    <w:p w14:paraId="78A29555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BEGIN</w:t>
      </w:r>
    </w:p>
    <w:p w14:paraId="1047D9BD" w14:textId="5EB3C892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 xml:space="preserve">IF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0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&lt;(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select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FF00FF"/>
          <w:sz w:val="19"/>
          <w:szCs w:val="19"/>
          <w:lang w:val="en-GB"/>
        </w:rPr>
        <w:t>COUNT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item_id</w:t>
      </w:r>
      <w:proofErr w:type="spellEnd"/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Photos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where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item_id</w:t>
      </w:r>
      <w:proofErr w:type="spellEnd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@Itemid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))</w:t>
      </w:r>
    </w:p>
    <w:p w14:paraId="2F78E4E1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  <w:t xml:space="preserve"> 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begin</w:t>
      </w:r>
    </w:p>
    <w:p w14:paraId="4BF14E93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 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Delete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Photos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where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@Itemid 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item_id</w:t>
      </w:r>
      <w:proofErr w:type="spellEnd"/>
    </w:p>
    <w:p w14:paraId="03603825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  <w:t xml:space="preserve"> 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end</w:t>
      </w:r>
    </w:p>
    <w:p w14:paraId="1D5695A5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1DB7A93E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DELETE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[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dbo</w:t>
      </w:r>
      <w:proofErr w:type="spellEnd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Items</w:t>
      </w:r>
    </w:p>
    <w:p w14:paraId="29E4823F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  <w:t xml:space="preserve"> 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WHERE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id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@Itemid</w:t>
      </w:r>
    </w:p>
    <w:p w14:paraId="3E6572BE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FETCH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NEXT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Cursor_Items</w:t>
      </w:r>
      <w:proofErr w:type="spellEnd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INTO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@itemLoop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@Itemid</w:t>
      </w:r>
    </w:p>
    <w:p w14:paraId="54EFC448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END</w:t>
      </w:r>
    </w:p>
    <w:p w14:paraId="0D49CF28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CLOSE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Cursor_Items</w:t>
      </w:r>
      <w:proofErr w:type="spellEnd"/>
    </w:p>
    <w:p w14:paraId="639CF291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DEALLOCATE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Cursor_Items</w:t>
      </w:r>
      <w:proofErr w:type="spellEnd"/>
    </w:p>
    <w:p w14:paraId="171297FE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3F5DB3A8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ab/>
        <w:t xml:space="preserve"> </w:t>
      </w:r>
      <w:r w:rsidRPr="001219C5">
        <w:rPr>
          <w:rFonts w:ascii="Consolas" w:hAnsi="Consolas" w:cs="Consolas"/>
          <w:color w:val="008000"/>
          <w:sz w:val="19"/>
          <w:szCs w:val="19"/>
          <w:lang w:val="en-GB"/>
        </w:rPr>
        <w:t>/* re-add FK */</w:t>
      </w:r>
    </w:p>
    <w:p w14:paraId="08C1F958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ALTER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TABLE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Items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ADD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CONSTRAINT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 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FK_Items_Users</w:t>
      </w:r>
      <w:proofErr w:type="spellEnd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foreign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KEY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owner_id</w:t>
      </w:r>
      <w:proofErr w:type="spellEnd"/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REFERENCES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Users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id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);</w:t>
      </w:r>
    </w:p>
    <w:p w14:paraId="1487591F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ALTER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TABLE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Photos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ADD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CONSTRAINT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 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FK_Photos_Items</w:t>
      </w:r>
      <w:proofErr w:type="spellEnd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foreign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KEY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item_id</w:t>
      </w:r>
      <w:proofErr w:type="spellEnd"/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REFERENCES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Items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id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);</w:t>
      </w:r>
    </w:p>
    <w:p w14:paraId="2772BDEC" w14:textId="77777777" w:rsidR="001219C5" w:rsidRPr="001219C5" w:rsidRDefault="001219C5" w:rsidP="00121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ALTER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TABLE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Items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ADD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CONSTRAINT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 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FK_Items_Photos</w:t>
      </w:r>
      <w:proofErr w:type="spellEnd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foreign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KEY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proofErr w:type="spellStart"/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coverphoto_id</w:t>
      </w:r>
      <w:proofErr w:type="spellEnd"/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1219C5">
        <w:rPr>
          <w:rFonts w:ascii="Consolas" w:hAnsi="Consolas" w:cs="Consolas"/>
          <w:color w:val="0000FF"/>
          <w:sz w:val="19"/>
          <w:szCs w:val="19"/>
          <w:lang w:val="en-GB"/>
        </w:rPr>
        <w:t>REFERENCES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 xml:space="preserve"> Photos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1219C5">
        <w:rPr>
          <w:rFonts w:ascii="Consolas" w:hAnsi="Consolas" w:cs="Consolas"/>
          <w:color w:val="000000"/>
          <w:sz w:val="19"/>
          <w:szCs w:val="19"/>
          <w:lang w:val="en-GB"/>
        </w:rPr>
        <w:t>id</w:t>
      </w:r>
      <w:r w:rsidRPr="001219C5">
        <w:rPr>
          <w:rFonts w:ascii="Consolas" w:hAnsi="Consolas" w:cs="Consolas"/>
          <w:color w:val="808080"/>
          <w:sz w:val="19"/>
          <w:szCs w:val="19"/>
          <w:lang w:val="en-GB"/>
        </w:rPr>
        <w:t>);</w:t>
      </w:r>
    </w:p>
    <w:p w14:paraId="31D27495" w14:textId="757B045D" w:rsidR="004F203E" w:rsidRPr="00776289" w:rsidRDefault="001219C5" w:rsidP="004F203E">
      <w:pPr>
        <w:pBdr>
          <w:bottom w:val="single" w:sz="4" w:space="1" w:color="auto"/>
        </w:pBdr>
        <w:rPr>
          <w:rFonts w:ascii="Consolas" w:hAnsi="Consolas" w:cs="Consolas"/>
          <w:color w:val="0000FF"/>
          <w:sz w:val="19"/>
          <w:szCs w:val="19"/>
          <w:lang w:val="en-GB"/>
        </w:rPr>
      </w:pPr>
      <w:r w:rsidRPr="00776289">
        <w:rPr>
          <w:rFonts w:ascii="Consolas" w:hAnsi="Consolas" w:cs="Consolas"/>
          <w:color w:val="0000FF"/>
          <w:sz w:val="19"/>
          <w:szCs w:val="19"/>
          <w:lang w:val="en-GB"/>
        </w:rPr>
        <w:t>end</w:t>
      </w:r>
      <w:r w:rsidR="004F203E" w:rsidRPr="00776289">
        <w:rPr>
          <w:rFonts w:ascii="Consolas" w:hAnsi="Consolas" w:cs="Consolas"/>
          <w:color w:val="0000FF"/>
          <w:sz w:val="19"/>
          <w:szCs w:val="19"/>
          <w:lang w:val="en-GB"/>
        </w:rPr>
        <w:br w:type="page"/>
      </w:r>
    </w:p>
    <w:p w14:paraId="0B636318" w14:textId="4EA59044" w:rsidR="001219C5" w:rsidRDefault="004F203E" w:rsidP="004F203E">
      <w:pPr>
        <w:pStyle w:val="Kop3"/>
        <w:rPr>
          <w:lang w:val="en-GB"/>
        </w:rPr>
      </w:pPr>
      <w:proofErr w:type="spellStart"/>
      <w:r>
        <w:rPr>
          <w:lang w:val="en-GB"/>
        </w:rPr>
        <w:lastRenderedPageBreak/>
        <w:t>spItemsWithId</w:t>
      </w:r>
      <w:proofErr w:type="spellEnd"/>
    </w:p>
    <w:p w14:paraId="665D82BD" w14:textId="77777777" w:rsidR="004F203E" w:rsidRPr="004F203E" w:rsidRDefault="004F203E" w:rsidP="004F2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ALTER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procedure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[</w:t>
      </w:r>
      <w:proofErr w:type="spellStart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dbo</w:t>
      </w:r>
      <w:proofErr w:type="spellEnd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spellStart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spItemsWithId</w:t>
      </w:r>
      <w:proofErr w:type="spellEnd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@id </w:t>
      </w:r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)</w:t>
      </w:r>
    </w:p>
    <w:p w14:paraId="2C6D6AFF" w14:textId="77777777" w:rsidR="004F203E" w:rsidRPr="004F203E" w:rsidRDefault="004F203E" w:rsidP="004F2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as</w:t>
      </w:r>
    </w:p>
    <w:p w14:paraId="7CAE8669" w14:textId="77777777" w:rsidR="004F203E" w:rsidRPr="004F203E" w:rsidRDefault="004F203E" w:rsidP="004F2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begin</w:t>
      </w:r>
    </w:p>
    <w:p w14:paraId="4E6758D0" w14:textId="77777777" w:rsidR="004F203E" w:rsidRPr="004F203E" w:rsidRDefault="004F203E" w:rsidP="004F2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select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*</w:t>
      </w:r>
    </w:p>
    <w:p w14:paraId="6DC70857" w14:textId="77777777" w:rsidR="004F203E" w:rsidRPr="004F203E" w:rsidRDefault="004F203E" w:rsidP="004F2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Items</w:t>
      </w:r>
    </w:p>
    <w:p w14:paraId="0797D736" w14:textId="77777777" w:rsidR="004F203E" w:rsidRPr="004F203E" w:rsidRDefault="004F203E" w:rsidP="004F2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where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owner_id</w:t>
      </w:r>
      <w:proofErr w:type="spellEnd"/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@id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;</w:t>
      </w:r>
    </w:p>
    <w:p w14:paraId="409C52C0" w14:textId="4858D6ED" w:rsidR="004F203E" w:rsidRPr="00776289" w:rsidRDefault="004F203E" w:rsidP="004F203E">
      <w:pPr>
        <w:pBdr>
          <w:bottom w:val="single" w:sz="4" w:space="1" w:color="auto"/>
        </w:pBdr>
        <w:rPr>
          <w:rFonts w:ascii="Consolas" w:hAnsi="Consolas" w:cs="Consolas"/>
          <w:color w:val="0000FF"/>
          <w:sz w:val="19"/>
          <w:szCs w:val="19"/>
          <w:lang w:val="en-GB"/>
        </w:rPr>
      </w:pP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776289">
        <w:rPr>
          <w:rFonts w:ascii="Consolas" w:hAnsi="Consolas" w:cs="Consolas"/>
          <w:color w:val="0000FF"/>
          <w:sz w:val="19"/>
          <w:szCs w:val="19"/>
          <w:lang w:val="en-GB"/>
        </w:rPr>
        <w:t>end</w:t>
      </w:r>
    </w:p>
    <w:p w14:paraId="133A1532" w14:textId="0E1E9614" w:rsidR="004F203E" w:rsidRDefault="004F203E" w:rsidP="004F203E">
      <w:pPr>
        <w:pStyle w:val="Kop3"/>
        <w:rPr>
          <w:lang w:val="en-GB"/>
        </w:rPr>
      </w:pPr>
      <w:proofErr w:type="spellStart"/>
      <w:r>
        <w:rPr>
          <w:lang w:val="en-GB"/>
        </w:rPr>
        <w:t>spPhotos</w:t>
      </w:r>
      <w:proofErr w:type="spellEnd"/>
    </w:p>
    <w:p w14:paraId="0DCA560D" w14:textId="77777777" w:rsidR="004F203E" w:rsidRPr="004F203E" w:rsidRDefault="004F203E" w:rsidP="004F2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ALTER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procedure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[</w:t>
      </w:r>
      <w:proofErr w:type="spellStart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dbo</w:t>
      </w:r>
      <w:proofErr w:type="spellEnd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spellStart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spPhotos</w:t>
      </w:r>
      <w:proofErr w:type="spellEnd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@id </w:t>
      </w:r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)</w:t>
      </w:r>
    </w:p>
    <w:p w14:paraId="2653F176" w14:textId="77777777" w:rsidR="004F203E" w:rsidRPr="004F203E" w:rsidRDefault="004F203E" w:rsidP="004F2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as</w:t>
      </w:r>
    </w:p>
    <w:p w14:paraId="7D63134E" w14:textId="77777777" w:rsidR="004F203E" w:rsidRPr="004F203E" w:rsidRDefault="004F203E" w:rsidP="004F2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Begin</w:t>
      </w:r>
    </w:p>
    <w:p w14:paraId="5CE89690" w14:textId="77777777" w:rsidR="004F203E" w:rsidRPr="004F203E" w:rsidRDefault="004F203E" w:rsidP="004F2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SELECT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*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Photos </w:t>
      </w:r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WHERE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id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@id</w:t>
      </w:r>
    </w:p>
    <w:p w14:paraId="467045B9" w14:textId="3D1AB887" w:rsidR="004F203E" w:rsidRPr="00776289" w:rsidRDefault="004F203E" w:rsidP="004F203E">
      <w:pPr>
        <w:pBdr>
          <w:bottom w:val="single" w:sz="4" w:space="1" w:color="auto"/>
        </w:pBdr>
        <w:rPr>
          <w:rFonts w:ascii="Consolas" w:hAnsi="Consolas" w:cs="Consolas"/>
          <w:color w:val="0000FF"/>
          <w:sz w:val="19"/>
          <w:szCs w:val="19"/>
          <w:lang w:val="en-GB"/>
        </w:rPr>
      </w:pPr>
      <w:r w:rsidRPr="00776289">
        <w:rPr>
          <w:rFonts w:ascii="Consolas" w:hAnsi="Consolas" w:cs="Consolas"/>
          <w:color w:val="0000FF"/>
          <w:sz w:val="19"/>
          <w:szCs w:val="19"/>
          <w:lang w:val="en-GB"/>
        </w:rPr>
        <w:t>End</w:t>
      </w:r>
    </w:p>
    <w:p w14:paraId="4525EA09" w14:textId="451A6B0B" w:rsidR="004F203E" w:rsidRDefault="004F203E" w:rsidP="004F203E">
      <w:pPr>
        <w:pStyle w:val="Kop3"/>
        <w:rPr>
          <w:lang w:val="en-GB"/>
        </w:rPr>
      </w:pPr>
      <w:proofErr w:type="spellStart"/>
      <w:r>
        <w:rPr>
          <w:lang w:val="en-GB"/>
        </w:rPr>
        <w:t>spUpdateItem</w:t>
      </w:r>
      <w:proofErr w:type="spellEnd"/>
    </w:p>
    <w:p w14:paraId="40B9590D" w14:textId="77777777" w:rsidR="004F203E" w:rsidRPr="004F203E" w:rsidRDefault="004F203E" w:rsidP="004F2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ALTER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procedure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[</w:t>
      </w:r>
      <w:proofErr w:type="spellStart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dbo</w:t>
      </w:r>
      <w:proofErr w:type="spellEnd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spellStart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spUpdateItem</w:t>
      </w:r>
      <w:proofErr w:type="spellEnd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@id </w:t>
      </w:r>
      <w:proofErr w:type="spellStart"/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@name</w:t>
      </w:r>
      <w:proofErr w:type="spellEnd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nvarchar</w:t>
      </w:r>
      <w:proofErr w:type="spellEnd"/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2000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),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@Description </w:t>
      </w:r>
      <w:proofErr w:type="spellStart"/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nvarchar</w:t>
      </w:r>
      <w:proofErr w:type="spellEnd"/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2000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),</w:t>
      </w:r>
    </w:p>
    <w:p w14:paraId="219A234A" w14:textId="77777777" w:rsidR="004F203E" w:rsidRPr="004F203E" w:rsidRDefault="004F203E" w:rsidP="004F2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@properties </w:t>
      </w:r>
      <w:proofErr w:type="spellStart"/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nvarchar</w:t>
      </w:r>
      <w:proofErr w:type="spellEnd"/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2000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),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@price </w:t>
      </w:r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decimal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18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0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),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@</w:t>
      </w:r>
      <w:proofErr w:type="spellStart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forSale</w:t>
      </w:r>
      <w:proofErr w:type="spellEnd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nvarchar</w:t>
      </w:r>
      <w:proofErr w:type="spellEnd"/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1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),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@</w:t>
      </w:r>
      <w:proofErr w:type="spellStart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categoryName</w:t>
      </w:r>
      <w:proofErr w:type="spellEnd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nvarchar</w:t>
      </w:r>
      <w:proofErr w:type="spellEnd"/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50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),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@</w:t>
      </w:r>
      <w:proofErr w:type="spellStart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coverphotoId</w:t>
      </w:r>
      <w:proofErr w:type="spellEnd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)</w:t>
      </w:r>
    </w:p>
    <w:p w14:paraId="31488003" w14:textId="77777777" w:rsidR="004F203E" w:rsidRPr="004F203E" w:rsidRDefault="004F203E" w:rsidP="004F2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AS</w:t>
      </w:r>
    </w:p>
    <w:p w14:paraId="4563BA6C" w14:textId="77777777" w:rsidR="004F203E" w:rsidRPr="004F203E" w:rsidRDefault="004F203E" w:rsidP="004F2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BEGIN</w:t>
      </w:r>
    </w:p>
    <w:p w14:paraId="1DF39814" w14:textId="77777777" w:rsidR="004F203E" w:rsidRPr="004F203E" w:rsidRDefault="004F203E" w:rsidP="004F2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251DFEC0" w14:textId="77777777" w:rsidR="004F203E" w:rsidRPr="004F203E" w:rsidRDefault="004F203E" w:rsidP="004F2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F203E">
        <w:rPr>
          <w:rFonts w:ascii="Consolas" w:hAnsi="Consolas" w:cs="Consolas"/>
          <w:color w:val="008000"/>
          <w:sz w:val="19"/>
          <w:szCs w:val="19"/>
          <w:lang w:val="en-GB"/>
        </w:rPr>
        <w:t>/*Update item*/</w:t>
      </w:r>
    </w:p>
    <w:p w14:paraId="0AC2CA2B" w14:textId="77777777" w:rsidR="004F203E" w:rsidRPr="004F203E" w:rsidRDefault="004F203E" w:rsidP="004F2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F203E">
        <w:rPr>
          <w:rFonts w:ascii="Consolas" w:hAnsi="Consolas" w:cs="Consolas"/>
          <w:color w:val="FF00FF"/>
          <w:sz w:val="19"/>
          <w:szCs w:val="19"/>
          <w:lang w:val="en-GB"/>
        </w:rPr>
        <w:t>UPDATE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[</w:t>
      </w:r>
      <w:proofErr w:type="spellStart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dbo</w:t>
      </w:r>
      <w:proofErr w:type="spellEnd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Items  _   </w:t>
      </w:r>
    </w:p>
    <w:p w14:paraId="6DD292DC" w14:textId="77777777" w:rsidR="004F203E" w:rsidRPr="004F203E" w:rsidRDefault="004F203E" w:rsidP="004F2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SET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name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@name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description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@Description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properties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@properties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price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@price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is_forsale</w:t>
      </w:r>
      <w:proofErr w:type="spellEnd"/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@forSale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category_name</w:t>
      </w:r>
      <w:proofErr w:type="spellEnd"/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@categoryName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coverphoto_id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@coverphotoId</w:t>
      </w:r>
    </w:p>
    <w:p w14:paraId="4258E773" w14:textId="77777777" w:rsidR="004F203E" w:rsidRPr="004F203E" w:rsidRDefault="004F203E" w:rsidP="004F2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where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Items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id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@id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;</w:t>
      </w:r>
    </w:p>
    <w:p w14:paraId="67B40569" w14:textId="77777777" w:rsidR="004F203E" w:rsidRPr="004F203E" w:rsidRDefault="004F203E" w:rsidP="004F2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2189510D" w14:textId="117E47B2" w:rsidR="004F203E" w:rsidRDefault="004F203E" w:rsidP="004F203E">
      <w:pPr>
        <w:pBdr>
          <w:bottom w:val="single" w:sz="4" w:space="1" w:color="auto"/>
        </w:pBdr>
        <w:rPr>
          <w:rFonts w:ascii="Consolas" w:hAnsi="Consolas" w:cs="Consolas"/>
          <w:color w:val="808080"/>
          <w:sz w:val="19"/>
          <w:szCs w:val="19"/>
          <w:lang w:val="en-GB"/>
        </w:rPr>
      </w:pPr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END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;</w:t>
      </w:r>
    </w:p>
    <w:p w14:paraId="34913076" w14:textId="49723773" w:rsidR="004F203E" w:rsidRDefault="004F203E" w:rsidP="004F203E">
      <w:pPr>
        <w:pStyle w:val="Kop3"/>
        <w:rPr>
          <w:lang w:val="en-GB"/>
        </w:rPr>
      </w:pPr>
      <w:proofErr w:type="spellStart"/>
      <w:r>
        <w:rPr>
          <w:lang w:val="en-GB"/>
        </w:rPr>
        <w:t>spUpdateUser</w:t>
      </w:r>
      <w:proofErr w:type="spellEnd"/>
    </w:p>
    <w:p w14:paraId="219E3A55" w14:textId="77777777" w:rsidR="004F203E" w:rsidRPr="004F203E" w:rsidRDefault="004F203E" w:rsidP="004F2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ALTER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procedure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[</w:t>
      </w:r>
      <w:proofErr w:type="spellStart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dbo</w:t>
      </w:r>
      <w:proofErr w:type="spellEnd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spellStart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spUpdateUser</w:t>
      </w:r>
      <w:proofErr w:type="spellEnd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@id </w:t>
      </w:r>
      <w:proofErr w:type="spellStart"/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@login</w:t>
      </w:r>
      <w:proofErr w:type="spellEnd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nvarchar</w:t>
      </w:r>
      <w:proofErr w:type="spellEnd"/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50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),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@gender </w:t>
      </w:r>
      <w:proofErr w:type="spellStart"/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nvarchar</w:t>
      </w:r>
      <w:proofErr w:type="spellEnd"/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1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),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@password </w:t>
      </w:r>
      <w:proofErr w:type="spellStart"/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nvarchar</w:t>
      </w:r>
      <w:proofErr w:type="spellEnd"/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255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),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@</w:t>
      </w:r>
      <w:proofErr w:type="spellStart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firstname</w:t>
      </w:r>
      <w:proofErr w:type="spellEnd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nvarchar</w:t>
      </w:r>
      <w:proofErr w:type="spellEnd"/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50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),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@</w:t>
      </w:r>
      <w:proofErr w:type="spellStart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lastname</w:t>
      </w:r>
      <w:proofErr w:type="spellEnd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nvarchar</w:t>
      </w:r>
      <w:proofErr w:type="spellEnd"/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50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),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@email </w:t>
      </w:r>
      <w:proofErr w:type="spellStart"/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nvarchar</w:t>
      </w:r>
      <w:proofErr w:type="spellEnd"/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255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),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@birthdate </w:t>
      </w:r>
      <w:proofErr w:type="spellStart"/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date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@telephone</w:t>
      </w:r>
      <w:proofErr w:type="spellEnd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nvarchar</w:t>
      </w:r>
      <w:proofErr w:type="spellEnd"/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50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),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@</w:t>
      </w:r>
      <w:proofErr w:type="spellStart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rolename</w:t>
      </w:r>
      <w:proofErr w:type="spellEnd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nvarchar</w:t>
      </w:r>
      <w:proofErr w:type="spellEnd"/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50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),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@</w:t>
      </w:r>
      <w:proofErr w:type="spellStart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oldRole_name</w:t>
      </w:r>
      <w:proofErr w:type="spellEnd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 </w:t>
      </w:r>
      <w:proofErr w:type="spellStart"/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nvarchar</w:t>
      </w:r>
      <w:proofErr w:type="spellEnd"/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50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))</w:t>
      </w:r>
    </w:p>
    <w:p w14:paraId="4E309AC8" w14:textId="77777777" w:rsidR="004F203E" w:rsidRPr="004F203E" w:rsidRDefault="004F203E" w:rsidP="004F2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AS</w:t>
      </w:r>
    </w:p>
    <w:p w14:paraId="39AEC492" w14:textId="77777777" w:rsidR="004F203E" w:rsidRPr="004F203E" w:rsidRDefault="004F203E" w:rsidP="004F2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BEGIN</w:t>
      </w:r>
    </w:p>
    <w:p w14:paraId="00B7EDAF" w14:textId="77777777" w:rsidR="004F203E" w:rsidRPr="004F203E" w:rsidRDefault="004F203E" w:rsidP="004F2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2B26017B" w14:textId="77777777" w:rsidR="004F203E" w:rsidRPr="004F203E" w:rsidRDefault="004F203E" w:rsidP="004F2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F203E">
        <w:rPr>
          <w:rFonts w:ascii="Consolas" w:hAnsi="Consolas" w:cs="Consolas"/>
          <w:color w:val="008000"/>
          <w:sz w:val="19"/>
          <w:szCs w:val="19"/>
          <w:lang w:val="en-GB"/>
        </w:rPr>
        <w:t>/*Update user*/</w:t>
      </w:r>
    </w:p>
    <w:p w14:paraId="6C139A48" w14:textId="77777777" w:rsidR="004F203E" w:rsidRPr="004F203E" w:rsidRDefault="004F203E" w:rsidP="004F2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F203E">
        <w:rPr>
          <w:rFonts w:ascii="Consolas" w:hAnsi="Consolas" w:cs="Consolas"/>
          <w:color w:val="FF00FF"/>
          <w:sz w:val="19"/>
          <w:szCs w:val="19"/>
          <w:lang w:val="en-GB"/>
        </w:rPr>
        <w:t>UPDATE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[</w:t>
      </w:r>
      <w:proofErr w:type="spellStart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dbo</w:t>
      </w:r>
      <w:proofErr w:type="spellEnd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[Users]  _   </w:t>
      </w:r>
    </w:p>
    <w:p w14:paraId="4712B640" w14:textId="77777777" w:rsidR="004F203E" w:rsidRPr="004F203E" w:rsidRDefault="004F203E" w:rsidP="004F2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SET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gender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@gender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login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@login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password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@password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firstname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@firstname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lastname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@lastname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email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@email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birthdate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@birthdate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telephone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@telephone</w:t>
      </w:r>
    </w:p>
    <w:p w14:paraId="33E6A1AC" w14:textId="77777777" w:rsidR="004F203E" w:rsidRPr="004F203E" w:rsidRDefault="004F203E" w:rsidP="004F2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where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Users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id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@id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;</w:t>
      </w:r>
    </w:p>
    <w:p w14:paraId="31D516F5" w14:textId="77777777" w:rsidR="004F203E" w:rsidRPr="004F203E" w:rsidRDefault="004F203E" w:rsidP="004F2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56DE75D1" w14:textId="77777777" w:rsidR="004F203E" w:rsidRPr="004F203E" w:rsidRDefault="004F203E" w:rsidP="004F2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F203E">
        <w:rPr>
          <w:rFonts w:ascii="Consolas" w:hAnsi="Consolas" w:cs="Consolas"/>
          <w:color w:val="008000"/>
          <w:sz w:val="19"/>
          <w:szCs w:val="19"/>
          <w:lang w:val="en-GB"/>
        </w:rPr>
        <w:t xml:space="preserve">/*update </w:t>
      </w:r>
      <w:proofErr w:type="spellStart"/>
      <w:r w:rsidRPr="004F203E">
        <w:rPr>
          <w:rFonts w:ascii="Consolas" w:hAnsi="Consolas" w:cs="Consolas"/>
          <w:color w:val="008000"/>
          <w:sz w:val="19"/>
          <w:szCs w:val="19"/>
          <w:lang w:val="en-GB"/>
        </w:rPr>
        <w:t>userrole</w:t>
      </w:r>
      <w:proofErr w:type="spellEnd"/>
      <w:r w:rsidRPr="004F203E">
        <w:rPr>
          <w:rFonts w:ascii="Consolas" w:hAnsi="Consolas" w:cs="Consolas"/>
          <w:color w:val="008000"/>
          <w:sz w:val="19"/>
          <w:szCs w:val="19"/>
          <w:lang w:val="en-GB"/>
        </w:rPr>
        <w:t>*/</w:t>
      </w:r>
    </w:p>
    <w:p w14:paraId="2F5AB156" w14:textId="77777777" w:rsidR="004F203E" w:rsidRPr="004F203E" w:rsidRDefault="004F203E" w:rsidP="004F2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F203E">
        <w:rPr>
          <w:rFonts w:ascii="Consolas" w:hAnsi="Consolas" w:cs="Consolas"/>
          <w:color w:val="FF00FF"/>
          <w:sz w:val="19"/>
          <w:szCs w:val="19"/>
          <w:lang w:val="en-GB"/>
        </w:rPr>
        <w:t>UPDATE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[</w:t>
      </w:r>
      <w:proofErr w:type="spellStart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dbo</w:t>
      </w:r>
      <w:proofErr w:type="spellEnd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spellStart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Userroles</w:t>
      </w:r>
      <w:proofErr w:type="spellEnd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</w:p>
    <w:p w14:paraId="455204FC" w14:textId="77777777" w:rsidR="004F203E" w:rsidRPr="004F203E" w:rsidRDefault="004F203E" w:rsidP="004F2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Set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role_name</w:t>
      </w:r>
      <w:proofErr w:type="spellEnd"/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@rolename</w:t>
      </w:r>
    </w:p>
    <w:p w14:paraId="76962218" w14:textId="77777777" w:rsidR="004F203E" w:rsidRPr="004F203E" w:rsidRDefault="004F203E" w:rsidP="004F2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where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Userroles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4F203E">
        <w:rPr>
          <w:rFonts w:ascii="Consolas" w:hAnsi="Consolas" w:cs="Consolas"/>
          <w:color w:val="FF00FF"/>
          <w:sz w:val="19"/>
          <w:szCs w:val="19"/>
          <w:lang w:val="en-GB"/>
        </w:rPr>
        <w:t>user_id</w:t>
      </w:r>
      <w:proofErr w:type="spellEnd"/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@id 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and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@oldRole_name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role_name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;</w:t>
      </w:r>
    </w:p>
    <w:p w14:paraId="78A6D7CB" w14:textId="77777777" w:rsidR="004F203E" w:rsidRPr="00776289" w:rsidRDefault="004F203E" w:rsidP="004F203E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776289">
        <w:rPr>
          <w:rFonts w:ascii="Consolas" w:hAnsi="Consolas" w:cs="Consolas"/>
          <w:color w:val="0000FF"/>
          <w:sz w:val="19"/>
          <w:szCs w:val="19"/>
          <w:lang w:val="en-GB"/>
        </w:rPr>
        <w:t>END</w:t>
      </w:r>
      <w:r w:rsidRPr="00776289">
        <w:rPr>
          <w:rFonts w:ascii="Consolas" w:hAnsi="Consolas" w:cs="Consolas"/>
          <w:color w:val="808080"/>
          <w:sz w:val="19"/>
          <w:szCs w:val="19"/>
          <w:lang w:val="en-GB"/>
        </w:rPr>
        <w:t>;</w:t>
      </w:r>
    </w:p>
    <w:p w14:paraId="33B1884C" w14:textId="77777777" w:rsidR="004F203E" w:rsidRPr="00776289" w:rsidRDefault="004F203E" w:rsidP="004F2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3DC6053A" w14:textId="410F1B0A" w:rsidR="004F203E" w:rsidRDefault="004F203E" w:rsidP="004F203E">
      <w:pPr>
        <w:pStyle w:val="Kop3"/>
        <w:rPr>
          <w:lang w:val="en-GB"/>
        </w:rPr>
      </w:pPr>
      <w:proofErr w:type="spellStart"/>
      <w:r>
        <w:rPr>
          <w:lang w:val="en-GB"/>
        </w:rPr>
        <w:t>spUserWithId</w:t>
      </w:r>
      <w:proofErr w:type="spellEnd"/>
    </w:p>
    <w:p w14:paraId="15C46B0B" w14:textId="77777777" w:rsidR="004F203E" w:rsidRPr="004F203E" w:rsidRDefault="004F203E" w:rsidP="004F2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ALTER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procedure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[</w:t>
      </w:r>
      <w:proofErr w:type="spellStart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dbo</w:t>
      </w:r>
      <w:proofErr w:type="spellEnd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spellStart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spUserWithId</w:t>
      </w:r>
      <w:proofErr w:type="spellEnd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 xml:space="preserve"> 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@id </w:t>
      </w:r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)</w:t>
      </w:r>
    </w:p>
    <w:p w14:paraId="2B4B3121" w14:textId="77777777" w:rsidR="004F203E" w:rsidRPr="004F203E" w:rsidRDefault="004F203E" w:rsidP="004F2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as</w:t>
      </w:r>
    </w:p>
    <w:p w14:paraId="7EA8984D" w14:textId="77777777" w:rsidR="004F203E" w:rsidRPr="004F203E" w:rsidRDefault="004F203E" w:rsidP="004F2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select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*</w:t>
      </w:r>
    </w:p>
    <w:p w14:paraId="24E7AF98" w14:textId="77777777" w:rsidR="004F203E" w:rsidRPr="004F203E" w:rsidRDefault="004F203E" w:rsidP="004F2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Users U 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inner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join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Userroles</w:t>
      </w:r>
      <w:proofErr w:type="spellEnd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US </w:t>
      </w:r>
      <w:r w:rsidRPr="004F203E">
        <w:rPr>
          <w:rFonts w:ascii="Consolas" w:hAnsi="Consolas" w:cs="Consolas"/>
          <w:color w:val="0000FF"/>
          <w:sz w:val="19"/>
          <w:szCs w:val="19"/>
          <w:lang w:val="en-GB"/>
        </w:rPr>
        <w:t>on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 xml:space="preserve"> U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id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proofErr w:type="spellStart"/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>US</w:t>
      </w:r>
      <w:r w:rsidRPr="004F203E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4F203E">
        <w:rPr>
          <w:rFonts w:ascii="Consolas" w:hAnsi="Consolas" w:cs="Consolas"/>
          <w:color w:val="FF00FF"/>
          <w:sz w:val="19"/>
          <w:szCs w:val="19"/>
          <w:lang w:val="en-GB"/>
        </w:rPr>
        <w:t>user_id</w:t>
      </w:r>
      <w:proofErr w:type="spellEnd"/>
    </w:p>
    <w:p w14:paraId="7B8D1BE1" w14:textId="13C8E639" w:rsidR="004F203E" w:rsidRPr="00776289" w:rsidRDefault="004F203E" w:rsidP="00E678B5">
      <w:pPr>
        <w:pBdr>
          <w:bottom w:val="single" w:sz="4" w:space="1" w:color="auto"/>
        </w:pBdr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F20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776289">
        <w:rPr>
          <w:rFonts w:ascii="Consolas" w:hAnsi="Consolas" w:cs="Consolas"/>
          <w:color w:val="0000FF"/>
          <w:sz w:val="19"/>
          <w:szCs w:val="19"/>
          <w:lang w:val="en-GB"/>
        </w:rPr>
        <w:t>where</w:t>
      </w:r>
      <w:r w:rsidRPr="00776289">
        <w:rPr>
          <w:rFonts w:ascii="Consolas" w:hAnsi="Consolas" w:cs="Consolas"/>
          <w:color w:val="000000"/>
          <w:sz w:val="19"/>
          <w:szCs w:val="19"/>
          <w:lang w:val="en-GB"/>
        </w:rPr>
        <w:t xml:space="preserve"> @id</w:t>
      </w:r>
      <w:r w:rsidRPr="00776289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776289">
        <w:rPr>
          <w:rFonts w:ascii="Consolas" w:hAnsi="Consolas" w:cs="Consolas"/>
          <w:color w:val="000000"/>
          <w:sz w:val="19"/>
          <w:szCs w:val="19"/>
          <w:lang w:val="en-GB"/>
        </w:rPr>
        <w:t>U</w:t>
      </w:r>
      <w:r w:rsidRPr="00776289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776289">
        <w:rPr>
          <w:rFonts w:ascii="Consolas" w:hAnsi="Consolas" w:cs="Consolas"/>
          <w:color w:val="000000"/>
          <w:sz w:val="19"/>
          <w:szCs w:val="19"/>
          <w:lang w:val="en-GB"/>
        </w:rPr>
        <w:t>id</w:t>
      </w:r>
    </w:p>
    <w:p w14:paraId="03180E3E" w14:textId="11584237" w:rsidR="00E678B5" w:rsidRDefault="00E678B5" w:rsidP="00E678B5">
      <w:pPr>
        <w:pStyle w:val="Kop2"/>
        <w:rPr>
          <w:lang w:val="en-GB"/>
        </w:rPr>
      </w:pPr>
      <w:r>
        <w:rPr>
          <w:lang w:val="en-GB"/>
        </w:rPr>
        <w:lastRenderedPageBreak/>
        <w:t>Functions</w:t>
      </w:r>
    </w:p>
    <w:p w14:paraId="377E2790" w14:textId="7318822E" w:rsidR="00E678B5" w:rsidRDefault="00E678B5" w:rsidP="00E678B5">
      <w:pPr>
        <w:pStyle w:val="Kop3"/>
        <w:rPr>
          <w:lang w:val="en-GB"/>
        </w:rPr>
      </w:pPr>
      <w:proofErr w:type="spellStart"/>
      <w:r>
        <w:rPr>
          <w:lang w:val="en-GB"/>
        </w:rPr>
        <w:t>fnAddBTW</w:t>
      </w:r>
      <w:proofErr w:type="spellEnd"/>
    </w:p>
    <w:p w14:paraId="0B71AB3B" w14:textId="77777777" w:rsidR="00E678B5" w:rsidRPr="00E678B5" w:rsidRDefault="00E678B5" w:rsidP="00E67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678B5">
        <w:rPr>
          <w:rFonts w:ascii="Consolas" w:hAnsi="Consolas" w:cs="Consolas"/>
          <w:color w:val="0000FF"/>
          <w:sz w:val="19"/>
          <w:szCs w:val="19"/>
          <w:lang w:val="en-GB"/>
        </w:rPr>
        <w:t>ALTER</w:t>
      </w:r>
      <w:r w:rsidRPr="00E678B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678B5">
        <w:rPr>
          <w:rFonts w:ascii="Consolas" w:hAnsi="Consolas" w:cs="Consolas"/>
          <w:color w:val="0000FF"/>
          <w:sz w:val="19"/>
          <w:szCs w:val="19"/>
          <w:lang w:val="en-GB"/>
        </w:rPr>
        <w:t>function</w:t>
      </w:r>
      <w:r w:rsidRPr="00E678B5">
        <w:rPr>
          <w:rFonts w:ascii="Consolas" w:hAnsi="Consolas" w:cs="Consolas"/>
          <w:color w:val="000000"/>
          <w:sz w:val="19"/>
          <w:szCs w:val="19"/>
          <w:lang w:val="en-GB"/>
        </w:rPr>
        <w:t xml:space="preserve"> [</w:t>
      </w:r>
      <w:proofErr w:type="spellStart"/>
      <w:r w:rsidRPr="00E678B5">
        <w:rPr>
          <w:rFonts w:ascii="Consolas" w:hAnsi="Consolas" w:cs="Consolas"/>
          <w:color w:val="000000"/>
          <w:sz w:val="19"/>
          <w:szCs w:val="19"/>
          <w:lang w:val="en-GB"/>
        </w:rPr>
        <w:t>dbo</w:t>
      </w:r>
      <w:proofErr w:type="spellEnd"/>
      <w:r w:rsidRPr="00E678B5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 w:rsidRPr="00E678B5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E678B5"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spellStart"/>
      <w:r w:rsidRPr="00E678B5">
        <w:rPr>
          <w:rFonts w:ascii="Consolas" w:hAnsi="Consolas" w:cs="Consolas"/>
          <w:color w:val="000000"/>
          <w:sz w:val="19"/>
          <w:szCs w:val="19"/>
          <w:lang w:val="en-GB"/>
        </w:rPr>
        <w:t>fnAddBTW</w:t>
      </w:r>
      <w:proofErr w:type="spellEnd"/>
      <w:r w:rsidRPr="00E678B5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 w:rsidRPr="00E678B5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 w:rsidRPr="00E678B5">
        <w:rPr>
          <w:rFonts w:ascii="Consolas" w:hAnsi="Consolas" w:cs="Consolas"/>
          <w:color w:val="000000"/>
          <w:sz w:val="19"/>
          <w:szCs w:val="19"/>
          <w:lang w:val="en-GB"/>
        </w:rPr>
        <w:t xml:space="preserve">@bedrag </w:t>
      </w:r>
      <w:r w:rsidRPr="00E678B5">
        <w:rPr>
          <w:rFonts w:ascii="Consolas" w:hAnsi="Consolas" w:cs="Consolas"/>
          <w:color w:val="0000FF"/>
          <w:sz w:val="19"/>
          <w:szCs w:val="19"/>
          <w:lang w:val="en-GB"/>
        </w:rPr>
        <w:t>decimal</w:t>
      </w:r>
      <w:r w:rsidRPr="00E678B5">
        <w:rPr>
          <w:rFonts w:ascii="Consolas" w:hAnsi="Consolas" w:cs="Consolas"/>
          <w:color w:val="808080"/>
          <w:sz w:val="19"/>
          <w:szCs w:val="19"/>
          <w:lang w:val="en-GB"/>
        </w:rPr>
        <w:t>)</w:t>
      </w:r>
    </w:p>
    <w:p w14:paraId="22C2AF88" w14:textId="77777777" w:rsidR="00E678B5" w:rsidRPr="00E678B5" w:rsidRDefault="00E678B5" w:rsidP="00E67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678B5">
        <w:rPr>
          <w:rFonts w:ascii="Consolas" w:hAnsi="Consolas" w:cs="Consolas"/>
          <w:color w:val="0000FF"/>
          <w:sz w:val="19"/>
          <w:szCs w:val="19"/>
          <w:lang w:val="en-GB"/>
        </w:rPr>
        <w:t>RETURNS</w:t>
      </w:r>
      <w:r w:rsidRPr="00E678B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678B5">
        <w:rPr>
          <w:rFonts w:ascii="Consolas" w:hAnsi="Consolas" w:cs="Consolas"/>
          <w:color w:val="0000FF"/>
          <w:sz w:val="19"/>
          <w:szCs w:val="19"/>
          <w:lang w:val="en-GB"/>
        </w:rPr>
        <w:t>DECIMAL</w:t>
      </w:r>
    </w:p>
    <w:p w14:paraId="21D4C5FF" w14:textId="77777777" w:rsidR="00E678B5" w:rsidRPr="00E678B5" w:rsidRDefault="00E678B5" w:rsidP="00E67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678B5">
        <w:rPr>
          <w:rFonts w:ascii="Consolas" w:hAnsi="Consolas" w:cs="Consolas"/>
          <w:color w:val="0000FF"/>
          <w:sz w:val="19"/>
          <w:szCs w:val="19"/>
          <w:lang w:val="en-GB"/>
        </w:rPr>
        <w:t>AS</w:t>
      </w:r>
      <w:r w:rsidRPr="00E678B5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</w:p>
    <w:p w14:paraId="7ABC8ACF" w14:textId="77777777" w:rsidR="00E678B5" w:rsidRPr="00E678B5" w:rsidRDefault="00E678B5" w:rsidP="00E67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678B5">
        <w:rPr>
          <w:rFonts w:ascii="Consolas" w:hAnsi="Consolas" w:cs="Consolas"/>
          <w:color w:val="0000FF"/>
          <w:sz w:val="19"/>
          <w:szCs w:val="19"/>
          <w:lang w:val="en-GB"/>
        </w:rPr>
        <w:t>BEGIN</w:t>
      </w:r>
    </w:p>
    <w:p w14:paraId="2E260E1D" w14:textId="77777777" w:rsidR="00E678B5" w:rsidRPr="00E678B5" w:rsidRDefault="00E678B5" w:rsidP="00E67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678B5">
        <w:rPr>
          <w:rFonts w:ascii="Consolas" w:hAnsi="Consolas" w:cs="Consolas"/>
          <w:color w:val="000000"/>
          <w:sz w:val="19"/>
          <w:szCs w:val="19"/>
          <w:lang w:val="en-GB"/>
        </w:rPr>
        <w:t xml:space="preserve">   </w:t>
      </w:r>
      <w:r w:rsidRPr="00E678B5">
        <w:rPr>
          <w:rFonts w:ascii="Consolas" w:hAnsi="Consolas" w:cs="Consolas"/>
          <w:color w:val="008000"/>
          <w:sz w:val="19"/>
          <w:szCs w:val="19"/>
          <w:lang w:val="en-GB"/>
        </w:rPr>
        <w:t>/* declare variables */</w:t>
      </w:r>
    </w:p>
    <w:p w14:paraId="04F847C7" w14:textId="77777777" w:rsidR="00E678B5" w:rsidRPr="00E678B5" w:rsidRDefault="00E678B5" w:rsidP="00E67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678B5">
        <w:rPr>
          <w:rFonts w:ascii="Consolas" w:hAnsi="Consolas" w:cs="Consolas"/>
          <w:color w:val="000000"/>
          <w:sz w:val="19"/>
          <w:szCs w:val="19"/>
          <w:lang w:val="en-GB"/>
        </w:rPr>
        <w:t xml:space="preserve">   </w:t>
      </w:r>
      <w:r w:rsidRPr="00E678B5">
        <w:rPr>
          <w:rFonts w:ascii="Consolas" w:hAnsi="Consolas" w:cs="Consolas"/>
          <w:color w:val="0000FF"/>
          <w:sz w:val="19"/>
          <w:szCs w:val="19"/>
          <w:lang w:val="en-GB"/>
        </w:rPr>
        <w:t>DECLARE</w:t>
      </w:r>
      <w:r w:rsidRPr="00E678B5">
        <w:rPr>
          <w:rFonts w:ascii="Consolas" w:hAnsi="Consolas" w:cs="Consolas"/>
          <w:color w:val="000000"/>
          <w:sz w:val="19"/>
          <w:szCs w:val="19"/>
          <w:lang w:val="en-GB"/>
        </w:rPr>
        <w:t xml:space="preserve"> @total </w:t>
      </w:r>
      <w:r w:rsidRPr="00E678B5">
        <w:rPr>
          <w:rFonts w:ascii="Consolas" w:hAnsi="Consolas" w:cs="Consolas"/>
          <w:color w:val="0000FF"/>
          <w:sz w:val="19"/>
          <w:szCs w:val="19"/>
          <w:lang w:val="en-GB"/>
        </w:rPr>
        <w:t>DECIMAL</w:t>
      </w:r>
      <w:r w:rsidRPr="00E678B5">
        <w:rPr>
          <w:rFonts w:ascii="Consolas" w:hAnsi="Consolas" w:cs="Consolas"/>
          <w:color w:val="808080"/>
          <w:sz w:val="19"/>
          <w:szCs w:val="19"/>
          <w:lang w:val="en-GB"/>
        </w:rPr>
        <w:t>;</w:t>
      </w:r>
    </w:p>
    <w:p w14:paraId="43E65D95" w14:textId="77777777" w:rsidR="00E678B5" w:rsidRPr="00E678B5" w:rsidRDefault="00E678B5" w:rsidP="00E67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678B5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</w:t>
      </w:r>
    </w:p>
    <w:p w14:paraId="77A0F11F" w14:textId="77777777" w:rsidR="00E678B5" w:rsidRPr="00E678B5" w:rsidRDefault="00E678B5" w:rsidP="00E67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678B5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</w:t>
      </w:r>
      <w:r w:rsidRPr="00E678B5">
        <w:rPr>
          <w:rFonts w:ascii="Consolas" w:hAnsi="Consolas" w:cs="Consolas"/>
          <w:color w:val="0000FF"/>
          <w:sz w:val="19"/>
          <w:szCs w:val="19"/>
          <w:lang w:val="en-GB"/>
        </w:rPr>
        <w:t>SET</w:t>
      </w:r>
      <w:r w:rsidRPr="00E678B5">
        <w:rPr>
          <w:rFonts w:ascii="Consolas" w:hAnsi="Consolas" w:cs="Consolas"/>
          <w:color w:val="000000"/>
          <w:sz w:val="19"/>
          <w:szCs w:val="19"/>
          <w:lang w:val="en-GB"/>
        </w:rPr>
        <w:t xml:space="preserve"> @total </w:t>
      </w:r>
      <w:r w:rsidRPr="00E678B5">
        <w:rPr>
          <w:rFonts w:ascii="Consolas" w:hAnsi="Consolas" w:cs="Consolas"/>
          <w:color w:val="808080"/>
          <w:sz w:val="19"/>
          <w:szCs w:val="19"/>
          <w:lang w:val="en-GB"/>
        </w:rPr>
        <w:t>=</w:t>
      </w:r>
      <w:r w:rsidRPr="00E678B5">
        <w:rPr>
          <w:rFonts w:ascii="Consolas" w:hAnsi="Consolas" w:cs="Consolas"/>
          <w:color w:val="000000"/>
          <w:sz w:val="19"/>
          <w:szCs w:val="19"/>
          <w:lang w:val="en-GB"/>
        </w:rPr>
        <w:t xml:space="preserve"> @bedrag</w:t>
      </w:r>
      <w:r w:rsidRPr="00E678B5">
        <w:rPr>
          <w:rFonts w:ascii="Consolas" w:hAnsi="Consolas" w:cs="Consolas"/>
          <w:color w:val="808080"/>
          <w:sz w:val="19"/>
          <w:szCs w:val="19"/>
          <w:lang w:val="en-GB"/>
        </w:rPr>
        <w:t>*</w:t>
      </w:r>
      <w:r w:rsidRPr="00E678B5">
        <w:rPr>
          <w:rFonts w:ascii="Consolas" w:hAnsi="Consolas" w:cs="Consolas"/>
          <w:color w:val="000000"/>
          <w:sz w:val="19"/>
          <w:szCs w:val="19"/>
          <w:lang w:val="en-GB"/>
        </w:rPr>
        <w:t>1.21</w:t>
      </w:r>
      <w:r w:rsidRPr="00E678B5">
        <w:rPr>
          <w:rFonts w:ascii="Consolas" w:hAnsi="Consolas" w:cs="Consolas"/>
          <w:color w:val="808080"/>
          <w:sz w:val="19"/>
          <w:szCs w:val="19"/>
          <w:lang w:val="en-GB"/>
        </w:rPr>
        <w:t>;</w:t>
      </w:r>
    </w:p>
    <w:p w14:paraId="744F23DA" w14:textId="77777777" w:rsidR="00E678B5" w:rsidRPr="00E678B5" w:rsidRDefault="00E678B5" w:rsidP="00E67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678B5">
        <w:rPr>
          <w:rFonts w:ascii="Consolas" w:hAnsi="Consolas" w:cs="Consolas"/>
          <w:color w:val="000000"/>
          <w:sz w:val="19"/>
          <w:szCs w:val="19"/>
          <w:lang w:val="en-GB"/>
        </w:rPr>
        <w:t xml:space="preserve">   </w:t>
      </w:r>
    </w:p>
    <w:p w14:paraId="1B1F4A20" w14:textId="77777777" w:rsidR="00E678B5" w:rsidRPr="00EB2E33" w:rsidRDefault="00E678B5" w:rsidP="00E67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678B5">
        <w:rPr>
          <w:rFonts w:ascii="Consolas" w:hAnsi="Consolas" w:cs="Consolas"/>
          <w:color w:val="000000"/>
          <w:sz w:val="19"/>
          <w:szCs w:val="19"/>
          <w:lang w:val="en-GB"/>
        </w:rPr>
        <w:t xml:space="preserve">   </w:t>
      </w:r>
      <w:r w:rsidRPr="00EB2E33">
        <w:rPr>
          <w:rFonts w:ascii="Consolas" w:hAnsi="Consolas" w:cs="Consolas"/>
          <w:color w:val="008000"/>
          <w:sz w:val="19"/>
          <w:szCs w:val="19"/>
          <w:lang w:val="en-GB"/>
        </w:rPr>
        <w:t>/* return */</w:t>
      </w:r>
    </w:p>
    <w:p w14:paraId="1A6B5EB5" w14:textId="77777777" w:rsidR="00E678B5" w:rsidRPr="00EB2E33" w:rsidRDefault="00E678B5" w:rsidP="00E67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B2E33">
        <w:rPr>
          <w:rFonts w:ascii="Consolas" w:hAnsi="Consolas" w:cs="Consolas"/>
          <w:color w:val="000000"/>
          <w:sz w:val="19"/>
          <w:szCs w:val="19"/>
          <w:lang w:val="en-GB"/>
        </w:rPr>
        <w:t xml:space="preserve">   </w:t>
      </w:r>
      <w:r w:rsidRPr="00EB2E33">
        <w:rPr>
          <w:rFonts w:ascii="Consolas" w:hAnsi="Consolas" w:cs="Consolas"/>
          <w:color w:val="0000FF"/>
          <w:sz w:val="19"/>
          <w:szCs w:val="19"/>
          <w:lang w:val="en-GB"/>
        </w:rPr>
        <w:t>RETURN</w:t>
      </w:r>
      <w:r w:rsidRPr="00EB2E33">
        <w:rPr>
          <w:rFonts w:ascii="Consolas" w:hAnsi="Consolas" w:cs="Consolas"/>
          <w:color w:val="000000"/>
          <w:sz w:val="19"/>
          <w:szCs w:val="19"/>
          <w:lang w:val="en-GB"/>
        </w:rPr>
        <w:t xml:space="preserve"> @total</w:t>
      </w:r>
    </w:p>
    <w:p w14:paraId="241CF842" w14:textId="77777777" w:rsidR="00E678B5" w:rsidRPr="00EB2E33" w:rsidRDefault="00E678B5" w:rsidP="00E67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B2E33">
        <w:rPr>
          <w:rFonts w:ascii="Consolas" w:hAnsi="Consolas" w:cs="Consolas"/>
          <w:color w:val="0000FF"/>
          <w:sz w:val="19"/>
          <w:szCs w:val="19"/>
          <w:lang w:val="en-GB"/>
        </w:rPr>
        <w:t>END</w:t>
      </w:r>
    </w:p>
    <w:p w14:paraId="0E47225D" w14:textId="2BF735D7" w:rsidR="00E678B5" w:rsidRDefault="00EE2458" w:rsidP="00EE2458">
      <w:pPr>
        <w:pStyle w:val="Kop2"/>
        <w:rPr>
          <w:lang w:val="en-GB"/>
        </w:rPr>
      </w:pPr>
      <w:r>
        <w:rPr>
          <w:lang w:val="en-GB"/>
        </w:rPr>
        <w:t>Triggers</w:t>
      </w:r>
    </w:p>
    <w:p w14:paraId="584A8D0C" w14:textId="716044B0" w:rsidR="00EE2458" w:rsidRDefault="00EB2E33" w:rsidP="008538FB">
      <w:pPr>
        <w:pStyle w:val="Kop3"/>
        <w:rPr>
          <w:lang w:val="en-GB"/>
        </w:rPr>
      </w:pPr>
      <w:proofErr w:type="spellStart"/>
      <w:r>
        <w:rPr>
          <w:lang w:val="en-GB"/>
        </w:rPr>
        <w:t>trItem</w:t>
      </w:r>
      <w:r w:rsidR="008538FB">
        <w:rPr>
          <w:lang w:val="en-GB"/>
        </w:rPr>
        <w:t>OwnerChanged</w:t>
      </w:r>
      <w:proofErr w:type="spellEnd"/>
    </w:p>
    <w:p w14:paraId="6B346C7B" w14:textId="77777777" w:rsidR="008538FB" w:rsidRPr="008538FB" w:rsidRDefault="008538FB" w:rsidP="008538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8538FB">
        <w:rPr>
          <w:rFonts w:ascii="Consolas" w:hAnsi="Consolas" w:cs="Consolas"/>
          <w:color w:val="0000FF"/>
          <w:sz w:val="19"/>
          <w:szCs w:val="19"/>
          <w:lang w:val="en-GB"/>
        </w:rPr>
        <w:t>ALTER</w:t>
      </w:r>
      <w:r w:rsidRPr="008538FB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8538FB">
        <w:rPr>
          <w:rFonts w:ascii="Consolas" w:hAnsi="Consolas" w:cs="Consolas"/>
          <w:color w:val="0000FF"/>
          <w:sz w:val="19"/>
          <w:szCs w:val="19"/>
          <w:lang w:val="en-GB"/>
        </w:rPr>
        <w:t>trigger</w:t>
      </w:r>
      <w:r w:rsidRPr="008538FB">
        <w:rPr>
          <w:rFonts w:ascii="Consolas" w:hAnsi="Consolas" w:cs="Consolas"/>
          <w:color w:val="000000"/>
          <w:sz w:val="19"/>
          <w:szCs w:val="19"/>
          <w:lang w:val="en-GB"/>
        </w:rPr>
        <w:t xml:space="preserve"> [</w:t>
      </w:r>
      <w:proofErr w:type="spellStart"/>
      <w:r w:rsidRPr="008538FB">
        <w:rPr>
          <w:rFonts w:ascii="Consolas" w:hAnsi="Consolas" w:cs="Consolas"/>
          <w:color w:val="000000"/>
          <w:sz w:val="19"/>
          <w:szCs w:val="19"/>
          <w:lang w:val="en-GB"/>
        </w:rPr>
        <w:t>dbo</w:t>
      </w:r>
      <w:proofErr w:type="spellEnd"/>
      <w:r w:rsidRPr="008538FB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 w:rsidRPr="008538FB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8538FB"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spellStart"/>
      <w:r w:rsidRPr="008538FB">
        <w:rPr>
          <w:rFonts w:ascii="Consolas" w:hAnsi="Consolas" w:cs="Consolas"/>
          <w:color w:val="000000"/>
          <w:sz w:val="19"/>
          <w:szCs w:val="19"/>
          <w:lang w:val="en-GB"/>
        </w:rPr>
        <w:t>trItemOwnerChanged</w:t>
      </w:r>
      <w:proofErr w:type="spellEnd"/>
      <w:r w:rsidRPr="008538FB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</w:p>
    <w:p w14:paraId="5532A3C4" w14:textId="77777777" w:rsidR="008538FB" w:rsidRPr="008538FB" w:rsidRDefault="008538FB" w:rsidP="008538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8538FB">
        <w:rPr>
          <w:rFonts w:ascii="Consolas" w:hAnsi="Consolas" w:cs="Consolas"/>
          <w:color w:val="0000FF"/>
          <w:sz w:val="19"/>
          <w:szCs w:val="19"/>
          <w:lang w:val="en-GB"/>
        </w:rPr>
        <w:t>ON</w:t>
      </w:r>
      <w:r w:rsidRPr="008538FB">
        <w:rPr>
          <w:rFonts w:ascii="Consolas" w:hAnsi="Consolas" w:cs="Consolas"/>
          <w:color w:val="000000"/>
          <w:sz w:val="19"/>
          <w:szCs w:val="19"/>
          <w:lang w:val="en-GB"/>
        </w:rPr>
        <w:t xml:space="preserve"> [</w:t>
      </w:r>
      <w:proofErr w:type="spellStart"/>
      <w:r w:rsidRPr="008538FB">
        <w:rPr>
          <w:rFonts w:ascii="Consolas" w:hAnsi="Consolas" w:cs="Consolas"/>
          <w:color w:val="000000"/>
          <w:sz w:val="19"/>
          <w:szCs w:val="19"/>
          <w:lang w:val="en-GB"/>
        </w:rPr>
        <w:t>dbo</w:t>
      </w:r>
      <w:proofErr w:type="spellEnd"/>
      <w:r w:rsidRPr="008538FB"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 w:rsidRPr="008538FB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8538FB">
        <w:rPr>
          <w:rFonts w:ascii="Consolas" w:hAnsi="Consolas" w:cs="Consolas"/>
          <w:color w:val="000000"/>
          <w:sz w:val="19"/>
          <w:szCs w:val="19"/>
          <w:lang w:val="en-GB"/>
        </w:rPr>
        <w:t>[Items]</w:t>
      </w:r>
    </w:p>
    <w:p w14:paraId="12C1846D" w14:textId="77777777" w:rsidR="008538FB" w:rsidRPr="008538FB" w:rsidRDefault="008538FB" w:rsidP="008538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8538FB">
        <w:rPr>
          <w:rFonts w:ascii="Consolas" w:hAnsi="Consolas" w:cs="Consolas"/>
          <w:color w:val="0000FF"/>
          <w:sz w:val="19"/>
          <w:szCs w:val="19"/>
          <w:lang w:val="en-GB"/>
        </w:rPr>
        <w:t>AFTER</w:t>
      </w:r>
      <w:r w:rsidRPr="008538FB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8538FB">
        <w:rPr>
          <w:rFonts w:ascii="Consolas" w:hAnsi="Consolas" w:cs="Consolas"/>
          <w:color w:val="FF00FF"/>
          <w:sz w:val="19"/>
          <w:szCs w:val="19"/>
          <w:lang w:val="en-GB"/>
        </w:rPr>
        <w:t>UPDATE</w:t>
      </w:r>
    </w:p>
    <w:p w14:paraId="2502047E" w14:textId="77777777" w:rsidR="008538FB" w:rsidRPr="008538FB" w:rsidRDefault="008538FB" w:rsidP="008538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8538FB">
        <w:rPr>
          <w:rFonts w:ascii="Consolas" w:hAnsi="Consolas" w:cs="Consolas"/>
          <w:color w:val="0000FF"/>
          <w:sz w:val="19"/>
          <w:szCs w:val="19"/>
          <w:lang w:val="en-GB"/>
        </w:rPr>
        <w:t>AS</w:t>
      </w:r>
      <w:r w:rsidRPr="008538FB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</w:p>
    <w:p w14:paraId="597326C5" w14:textId="77777777" w:rsidR="008538FB" w:rsidRPr="008538FB" w:rsidRDefault="008538FB" w:rsidP="008538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585D4366" w14:textId="77777777" w:rsidR="008538FB" w:rsidRPr="008538FB" w:rsidRDefault="008538FB" w:rsidP="008538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8538FB">
        <w:rPr>
          <w:rFonts w:ascii="Consolas" w:hAnsi="Consolas" w:cs="Consolas"/>
          <w:color w:val="0000FF"/>
          <w:sz w:val="19"/>
          <w:szCs w:val="19"/>
          <w:lang w:val="en-GB"/>
        </w:rPr>
        <w:t>INSERT</w:t>
      </w:r>
      <w:r w:rsidRPr="008538FB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8538FB">
        <w:rPr>
          <w:rFonts w:ascii="Consolas" w:hAnsi="Consolas" w:cs="Consolas"/>
          <w:color w:val="0000FF"/>
          <w:sz w:val="19"/>
          <w:szCs w:val="19"/>
          <w:lang w:val="en-GB"/>
        </w:rPr>
        <w:t>INTO</w:t>
      </w:r>
      <w:r w:rsidRPr="008538FB">
        <w:rPr>
          <w:rFonts w:ascii="Consolas" w:hAnsi="Consolas" w:cs="Consolas"/>
          <w:color w:val="000000"/>
          <w:sz w:val="19"/>
          <w:szCs w:val="19"/>
          <w:lang w:val="en-GB"/>
        </w:rPr>
        <w:t xml:space="preserve"> Sales</w:t>
      </w:r>
      <w:r w:rsidRPr="008538FB"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proofErr w:type="spellStart"/>
      <w:r w:rsidRPr="008538FB">
        <w:rPr>
          <w:rFonts w:ascii="Consolas" w:hAnsi="Consolas" w:cs="Consolas"/>
          <w:color w:val="000000"/>
          <w:sz w:val="19"/>
          <w:szCs w:val="19"/>
          <w:lang w:val="en-GB"/>
        </w:rPr>
        <w:t>buyer_id</w:t>
      </w:r>
      <w:r w:rsidRPr="008538FB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8538FB">
        <w:rPr>
          <w:rFonts w:ascii="Consolas" w:hAnsi="Consolas" w:cs="Consolas"/>
          <w:color w:val="000000"/>
          <w:sz w:val="19"/>
          <w:szCs w:val="19"/>
          <w:lang w:val="en-GB"/>
        </w:rPr>
        <w:t>seller_id</w:t>
      </w:r>
      <w:proofErr w:type="spellEnd"/>
      <w:r w:rsidRPr="008538FB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8538FB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8538FB">
        <w:rPr>
          <w:rFonts w:ascii="Consolas" w:hAnsi="Consolas" w:cs="Consolas"/>
          <w:color w:val="000000"/>
          <w:sz w:val="19"/>
          <w:szCs w:val="19"/>
          <w:lang w:val="en-GB"/>
        </w:rPr>
        <w:t>price</w:t>
      </w:r>
      <w:r w:rsidRPr="008538FB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8538FB">
        <w:rPr>
          <w:rFonts w:ascii="Consolas" w:hAnsi="Consolas" w:cs="Consolas"/>
          <w:color w:val="000000"/>
          <w:sz w:val="19"/>
          <w:szCs w:val="19"/>
          <w:lang w:val="en-GB"/>
        </w:rPr>
        <w:t>item_id</w:t>
      </w:r>
      <w:proofErr w:type="spellEnd"/>
      <w:r w:rsidRPr="008538FB">
        <w:rPr>
          <w:rFonts w:ascii="Consolas" w:hAnsi="Consolas" w:cs="Consolas"/>
          <w:color w:val="808080"/>
          <w:sz w:val="19"/>
          <w:szCs w:val="19"/>
          <w:lang w:val="en-GB"/>
        </w:rPr>
        <w:t>)</w:t>
      </w:r>
    </w:p>
    <w:p w14:paraId="0CEF874F" w14:textId="77777777" w:rsidR="008538FB" w:rsidRPr="008538FB" w:rsidRDefault="008538FB" w:rsidP="008538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8538FB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8538FB">
        <w:rPr>
          <w:rFonts w:ascii="Consolas" w:hAnsi="Consolas" w:cs="Consolas"/>
          <w:color w:val="0000FF"/>
          <w:sz w:val="19"/>
          <w:szCs w:val="19"/>
          <w:lang w:val="en-GB"/>
        </w:rPr>
        <w:t>SELECT</w:t>
      </w:r>
      <w:r w:rsidRPr="008538FB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8538FB">
        <w:rPr>
          <w:rFonts w:ascii="Consolas" w:hAnsi="Consolas" w:cs="Consolas"/>
          <w:color w:val="000000"/>
          <w:sz w:val="19"/>
          <w:szCs w:val="19"/>
          <w:lang w:val="en-GB"/>
        </w:rPr>
        <w:t>inserted</w:t>
      </w:r>
      <w:r w:rsidRPr="008538FB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8538FB">
        <w:rPr>
          <w:rFonts w:ascii="Consolas" w:hAnsi="Consolas" w:cs="Consolas"/>
          <w:color w:val="000000"/>
          <w:sz w:val="19"/>
          <w:szCs w:val="19"/>
          <w:lang w:val="en-GB"/>
        </w:rPr>
        <w:t>owner_id</w:t>
      </w:r>
      <w:proofErr w:type="spellEnd"/>
      <w:r w:rsidRPr="008538FB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8538FB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8538FB">
        <w:rPr>
          <w:rFonts w:ascii="Consolas" w:hAnsi="Consolas" w:cs="Consolas"/>
          <w:color w:val="000000"/>
          <w:sz w:val="19"/>
          <w:szCs w:val="19"/>
          <w:lang w:val="en-GB"/>
        </w:rPr>
        <w:t>deleted</w:t>
      </w:r>
      <w:r w:rsidRPr="008538FB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8538FB">
        <w:rPr>
          <w:rFonts w:ascii="Consolas" w:hAnsi="Consolas" w:cs="Consolas"/>
          <w:color w:val="000000"/>
          <w:sz w:val="19"/>
          <w:szCs w:val="19"/>
          <w:lang w:val="en-GB"/>
        </w:rPr>
        <w:t>owner_id</w:t>
      </w:r>
      <w:proofErr w:type="spellEnd"/>
      <w:r w:rsidRPr="008538FB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8538FB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8538FB">
        <w:rPr>
          <w:rFonts w:ascii="Consolas" w:hAnsi="Consolas" w:cs="Consolas"/>
          <w:color w:val="000000"/>
          <w:sz w:val="19"/>
          <w:szCs w:val="19"/>
          <w:lang w:val="en-GB"/>
        </w:rPr>
        <w:t>inserted</w:t>
      </w:r>
      <w:r w:rsidRPr="008538FB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8538FB">
        <w:rPr>
          <w:rFonts w:ascii="Consolas" w:hAnsi="Consolas" w:cs="Consolas"/>
          <w:color w:val="000000"/>
          <w:sz w:val="19"/>
          <w:szCs w:val="19"/>
          <w:lang w:val="en-GB"/>
        </w:rPr>
        <w:t>price</w:t>
      </w:r>
      <w:r w:rsidRPr="008538FB"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 w:rsidRPr="008538FB">
        <w:rPr>
          <w:rFonts w:ascii="Consolas" w:hAnsi="Consolas" w:cs="Consolas"/>
          <w:color w:val="000000"/>
          <w:sz w:val="19"/>
          <w:szCs w:val="19"/>
          <w:lang w:val="en-GB"/>
        </w:rPr>
        <w:t>inserted</w:t>
      </w:r>
      <w:r w:rsidRPr="008538FB"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 w:rsidRPr="008538FB">
        <w:rPr>
          <w:rFonts w:ascii="Consolas" w:hAnsi="Consolas" w:cs="Consolas"/>
          <w:color w:val="000000"/>
          <w:sz w:val="19"/>
          <w:szCs w:val="19"/>
          <w:lang w:val="en-GB"/>
        </w:rPr>
        <w:t>id</w:t>
      </w:r>
      <w:proofErr w:type="spellEnd"/>
    </w:p>
    <w:p w14:paraId="4D3B0D99" w14:textId="43D0BA2A" w:rsidR="00A466CA" w:rsidRDefault="008538FB" w:rsidP="008538FB">
      <w:pPr>
        <w:rPr>
          <w:rFonts w:ascii="Consolas" w:hAnsi="Consolas" w:cs="Consolas"/>
          <w:color w:val="000000"/>
          <w:sz w:val="19"/>
          <w:szCs w:val="19"/>
        </w:rPr>
      </w:pPr>
      <w:r w:rsidRPr="008538FB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inserted</w:t>
      </w:r>
      <w:proofErr w:type="spellEnd"/>
    </w:p>
    <w:p w14:paraId="2F382B9A" w14:textId="232CC314" w:rsidR="00A466CA" w:rsidRPr="00A466CA" w:rsidRDefault="00A466CA" w:rsidP="00A466CA">
      <w:pPr>
        <w:pStyle w:val="Kop2"/>
      </w:pPr>
      <w:r>
        <w:t>Rollen</w:t>
      </w:r>
    </w:p>
    <w:p w14:paraId="0D710ACA" w14:textId="0AF87FFC" w:rsidR="00A466CA" w:rsidRDefault="00553271" w:rsidP="004212E4">
      <w:pPr>
        <w:pStyle w:val="Lijstalinea"/>
        <w:numPr>
          <w:ilvl w:val="0"/>
          <w:numId w:val="5"/>
        </w:numPr>
      </w:pPr>
      <w:proofErr w:type="spellStart"/>
      <w:r>
        <w:t>Db_admin</w:t>
      </w:r>
      <w:proofErr w:type="spellEnd"/>
    </w:p>
    <w:p w14:paraId="7A529AD8" w14:textId="06F3D14C" w:rsidR="00553271" w:rsidRDefault="00553271" w:rsidP="004212E4">
      <w:pPr>
        <w:pStyle w:val="Lijstalinea"/>
        <w:numPr>
          <w:ilvl w:val="0"/>
          <w:numId w:val="5"/>
        </w:numPr>
      </w:pPr>
      <w:proofErr w:type="spellStart"/>
      <w:r>
        <w:t>Db_buyer</w:t>
      </w:r>
      <w:proofErr w:type="spellEnd"/>
    </w:p>
    <w:p w14:paraId="54DC1CE2" w14:textId="6A49424F" w:rsidR="00553271" w:rsidRDefault="00553271" w:rsidP="004212E4">
      <w:pPr>
        <w:pStyle w:val="Lijstalinea"/>
        <w:numPr>
          <w:ilvl w:val="0"/>
          <w:numId w:val="5"/>
        </w:numPr>
      </w:pPr>
      <w:proofErr w:type="spellStart"/>
      <w:r>
        <w:t>Db_seller</w:t>
      </w:r>
      <w:proofErr w:type="spellEnd"/>
    </w:p>
    <w:p w14:paraId="28737F52" w14:textId="2D805FB5" w:rsidR="00A466CA" w:rsidRDefault="00A466CA" w:rsidP="00A466CA">
      <w:pPr>
        <w:pStyle w:val="Kop2"/>
      </w:pPr>
      <w:r>
        <w:t>Permissies</w:t>
      </w:r>
    </w:p>
    <w:p w14:paraId="78ACFC0C" w14:textId="3160E17C" w:rsidR="00553271" w:rsidRDefault="00F475FF" w:rsidP="00553271">
      <w:pPr>
        <w:pStyle w:val="Kop3"/>
      </w:pPr>
      <w:proofErr w:type="spellStart"/>
      <w:r>
        <w:t>d</w:t>
      </w:r>
      <w:r w:rsidR="00553271">
        <w:t>b_admin</w:t>
      </w:r>
      <w:proofErr w:type="spellEnd"/>
    </w:p>
    <w:p w14:paraId="77B57F0F" w14:textId="02F2A5FC" w:rsidR="00553271" w:rsidRPr="00553271" w:rsidRDefault="00553271" w:rsidP="00553271">
      <w:pPr>
        <w:pStyle w:val="Lijstalinea"/>
        <w:numPr>
          <w:ilvl w:val="0"/>
          <w:numId w:val="1"/>
        </w:numPr>
        <w:rPr>
          <w:lang w:val="en-GB"/>
        </w:rPr>
      </w:pPr>
      <w:r w:rsidRPr="00553271">
        <w:rPr>
          <w:lang w:val="en-GB"/>
        </w:rPr>
        <w:t>Items: Alter - Delete - References – Select</w:t>
      </w:r>
    </w:p>
    <w:p w14:paraId="7100B33D" w14:textId="3AC0CCB5" w:rsidR="00553271" w:rsidRDefault="00553271" w:rsidP="00553271">
      <w:pPr>
        <w:pStyle w:val="Lijstalinea"/>
        <w:numPr>
          <w:ilvl w:val="0"/>
          <w:numId w:val="1"/>
        </w:numPr>
        <w:rPr>
          <w:lang w:val="en-GB"/>
        </w:rPr>
      </w:pPr>
      <w:r w:rsidRPr="00553271">
        <w:rPr>
          <w:lang w:val="en-GB"/>
        </w:rPr>
        <w:t>Photos</w:t>
      </w:r>
      <w:r>
        <w:rPr>
          <w:lang w:val="en-GB"/>
        </w:rPr>
        <w:t xml:space="preserve">: </w:t>
      </w:r>
      <w:r w:rsidRPr="00553271">
        <w:rPr>
          <w:lang w:val="en-GB"/>
        </w:rPr>
        <w:t xml:space="preserve">Alter - Delete </w:t>
      </w:r>
      <w:r>
        <w:rPr>
          <w:lang w:val="en-GB"/>
        </w:rPr>
        <w:t>–</w:t>
      </w:r>
      <w:r w:rsidRPr="00553271">
        <w:rPr>
          <w:lang w:val="en-GB"/>
        </w:rPr>
        <w:t xml:space="preserve"> </w:t>
      </w:r>
      <w:r>
        <w:rPr>
          <w:lang w:val="en-GB"/>
        </w:rPr>
        <w:t xml:space="preserve">Insert - </w:t>
      </w:r>
      <w:r w:rsidRPr="00553271">
        <w:rPr>
          <w:lang w:val="en-GB"/>
        </w:rPr>
        <w:t>References – Select</w:t>
      </w:r>
      <w:r>
        <w:rPr>
          <w:lang w:val="en-GB"/>
        </w:rPr>
        <w:t xml:space="preserve"> – Update</w:t>
      </w:r>
    </w:p>
    <w:p w14:paraId="39323B80" w14:textId="163F52A1" w:rsidR="00553271" w:rsidRDefault="00553271" w:rsidP="00553271">
      <w:pPr>
        <w:pStyle w:val="Lijstalinea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Sales: </w:t>
      </w:r>
      <w:r w:rsidR="00742B34">
        <w:rPr>
          <w:lang w:val="en-GB"/>
        </w:rPr>
        <w:t>References – Select</w:t>
      </w:r>
    </w:p>
    <w:p w14:paraId="1651B365" w14:textId="245FF14B" w:rsidR="00742B34" w:rsidRDefault="00742B34" w:rsidP="00553271">
      <w:pPr>
        <w:pStyle w:val="Lijstalinea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Userroles</w:t>
      </w:r>
      <w:proofErr w:type="spellEnd"/>
      <w:r>
        <w:rPr>
          <w:lang w:val="en-GB"/>
        </w:rPr>
        <w:t xml:space="preserve">: Delete - Insert – Select </w:t>
      </w:r>
      <w:r w:rsidR="005D22EC">
        <w:rPr>
          <w:lang w:val="en-GB"/>
        </w:rPr>
        <w:t>–</w:t>
      </w:r>
      <w:r>
        <w:rPr>
          <w:lang w:val="en-GB"/>
        </w:rPr>
        <w:t xml:space="preserve"> Update</w:t>
      </w:r>
    </w:p>
    <w:p w14:paraId="5F19344B" w14:textId="77777777" w:rsidR="005D22EC" w:rsidRDefault="005D22EC" w:rsidP="005D22EC">
      <w:pPr>
        <w:pStyle w:val="Lijstalinea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Users: </w:t>
      </w:r>
      <w:r w:rsidRPr="00553271">
        <w:rPr>
          <w:lang w:val="en-GB"/>
        </w:rPr>
        <w:t xml:space="preserve">Alter - Delete </w:t>
      </w:r>
      <w:r>
        <w:rPr>
          <w:lang w:val="en-GB"/>
        </w:rPr>
        <w:t>–</w:t>
      </w:r>
      <w:r w:rsidRPr="00553271">
        <w:rPr>
          <w:lang w:val="en-GB"/>
        </w:rPr>
        <w:t xml:space="preserve"> </w:t>
      </w:r>
      <w:r>
        <w:rPr>
          <w:lang w:val="en-GB"/>
        </w:rPr>
        <w:t xml:space="preserve">Insert - </w:t>
      </w:r>
      <w:r w:rsidRPr="00553271">
        <w:rPr>
          <w:lang w:val="en-GB"/>
        </w:rPr>
        <w:t>References – Select</w:t>
      </w:r>
      <w:r>
        <w:rPr>
          <w:lang w:val="en-GB"/>
        </w:rPr>
        <w:t xml:space="preserve"> – Update</w:t>
      </w:r>
    </w:p>
    <w:p w14:paraId="020DA118" w14:textId="64F814A2" w:rsidR="005D22EC" w:rsidRDefault="005D22EC" w:rsidP="00F7267A">
      <w:pPr>
        <w:pStyle w:val="Lijstalinea"/>
        <w:rPr>
          <w:lang w:val="en-GB"/>
        </w:rPr>
      </w:pPr>
    </w:p>
    <w:p w14:paraId="1AEB448A" w14:textId="5C357D32" w:rsidR="00742B34" w:rsidRDefault="00742B34" w:rsidP="00553271">
      <w:pPr>
        <w:pStyle w:val="Lijstalinea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spAddUser</w:t>
      </w:r>
      <w:proofErr w:type="spellEnd"/>
      <w:r>
        <w:rPr>
          <w:lang w:val="en-GB"/>
        </w:rPr>
        <w:t>: Execute</w:t>
      </w:r>
    </w:p>
    <w:p w14:paraId="20F944CC" w14:textId="72ECA6BA" w:rsidR="00742B34" w:rsidRPr="00553271" w:rsidRDefault="00742B34" w:rsidP="00742B34">
      <w:pPr>
        <w:pStyle w:val="Lijstalinea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spDeleteUser</w:t>
      </w:r>
      <w:proofErr w:type="spellEnd"/>
      <w:r>
        <w:rPr>
          <w:lang w:val="en-GB"/>
        </w:rPr>
        <w:t>: Execute</w:t>
      </w:r>
    </w:p>
    <w:p w14:paraId="1E856A58" w14:textId="647E848F" w:rsidR="00F7267A" w:rsidRPr="00F7267A" w:rsidRDefault="00742B34" w:rsidP="00F7267A">
      <w:pPr>
        <w:pStyle w:val="Lijstalinea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spUpdateUser</w:t>
      </w:r>
      <w:proofErr w:type="spellEnd"/>
      <w:r>
        <w:rPr>
          <w:lang w:val="en-GB"/>
        </w:rPr>
        <w:t>: Execute</w:t>
      </w:r>
    </w:p>
    <w:p w14:paraId="31F5E7C7" w14:textId="23769D0B" w:rsidR="00F7267A" w:rsidRDefault="00F7267A" w:rsidP="00F7267A">
      <w:pPr>
        <w:pStyle w:val="Lijstalinea"/>
        <w:rPr>
          <w:lang w:val="en-GB"/>
        </w:rPr>
      </w:pPr>
    </w:p>
    <w:p w14:paraId="7C15D026" w14:textId="25FD85A6" w:rsidR="00F7267A" w:rsidRDefault="00F7267A" w:rsidP="00F7267A">
      <w:pPr>
        <w:pStyle w:val="Lijstalinea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vwHistory</w:t>
      </w:r>
      <w:proofErr w:type="spellEnd"/>
      <w:r>
        <w:rPr>
          <w:lang w:val="en-GB"/>
        </w:rPr>
        <w:t>: Select</w:t>
      </w:r>
    </w:p>
    <w:p w14:paraId="7A0EC3B3" w14:textId="490C39DC" w:rsidR="00F7267A" w:rsidRDefault="00F7267A" w:rsidP="00F7267A">
      <w:pPr>
        <w:pStyle w:val="Lijstalinea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vwLoginPassword</w:t>
      </w:r>
      <w:proofErr w:type="spellEnd"/>
      <w:r>
        <w:rPr>
          <w:lang w:val="en-GB"/>
        </w:rPr>
        <w:t>: Select</w:t>
      </w:r>
    </w:p>
    <w:p w14:paraId="7F4CABEE" w14:textId="3EC5E43A" w:rsidR="00F7267A" w:rsidRPr="00F475FF" w:rsidRDefault="00F7267A" w:rsidP="00F475FF">
      <w:pPr>
        <w:pStyle w:val="Lijstalinea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vwUSers</w:t>
      </w:r>
      <w:proofErr w:type="spellEnd"/>
      <w:r>
        <w:rPr>
          <w:lang w:val="en-GB"/>
        </w:rPr>
        <w:t>: Select</w:t>
      </w:r>
      <w:r w:rsidR="00F475FF">
        <w:rPr>
          <w:lang w:val="en-GB"/>
        </w:rPr>
        <w:br w:type="page"/>
      </w:r>
    </w:p>
    <w:p w14:paraId="14313875" w14:textId="096AEC03" w:rsidR="00F475FF" w:rsidRDefault="00F475FF" w:rsidP="00F475FF">
      <w:pPr>
        <w:pStyle w:val="Kop3"/>
        <w:rPr>
          <w:lang w:val="en-GB"/>
        </w:rPr>
      </w:pPr>
      <w:proofErr w:type="spellStart"/>
      <w:r>
        <w:rPr>
          <w:lang w:val="en-GB"/>
        </w:rPr>
        <w:lastRenderedPageBreak/>
        <w:t>db_</w:t>
      </w:r>
      <w:r w:rsidR="0050795E">
        <w:rPr>
          <w:lang w:val="en-GB"/>
        </w:rPr>
        <w:t>buyer</w:t>
      </w:r>
      <w:proofErr w:type="spellEnd"/>
    </w:p>
    <w:p w14:paraId="61C1088D" w14:textId="77777777" w:rsidR="0050795E" w:rsidRPr="00553271" w:rsidRDefault="0050795E" w:rsidP="0050795E">
      <w:pPr>
        <w:pStyle w:val="Lijstalinea"/>
        <w:numPr>
          <w:ilvl w:val="0"/>
          <w:numId w:val="2"/>
        </w:numPr>
        <w:rPr>
          <w:lang w:val="en-GB"/>
        </w:rPr>
      </w:pPr>
      <w:r w:rsidRPr="00553271">
        <w:rPr>
          <w:lang w:val="en-GB"/>
        </w:rPr>
        <w:t>Items: Alter - Delete - References – Select</w:t>
      </w:r>
    </w:p>
    <w:p w14:paraId="65ECE2CA" w14:textId="1968459A" w:rsidR="0050795E" w:rsidRDefault="0050795E" w:rsidP="0050795E">
      <w:pPr>
        <w:pStyle w:val="Lijstalinea"/>
        <w:numPr>
          <w:ilvl w:val="0"/>
          <w:numId w:val="2"/>
        </w:numPr>
        <w:rPr>
          <w:lang w:val="en-GB"/>
        </w:rPr>
      </w:pPr>
      <w:r w:rsidRPr="00553271">
        <w:rPr>
          <w:lang w:val="en-GB"/>
        </w:rPr>
        <w:t>Photos</w:t>
      </w:r>
      <w:r>
        <w:rPr>
          <w:lang w:val="en-GB"/>
        </w:rPr>
        <w:t xml:space="preserve">: </w:t>
      </w:r>
      <w:r w:rsidRPr="00553271">
        <w:rPr>
          <w:lang w:val="en-GB"/>
        </w:rPr>
        <w:t xml:space="preserve">Alter - Delete </w:t>
      </w:r>
      <w:r>
        <w:rPr>
          <w:lang w:val="en-GB"/>
        </w:rPr>
        <w:t xml:space="preserve">- </w:t>
      </w:r>
      <w:r w:rsidRPr="00553271">
        <w:rPr>
          <w:lang w:val="en-GB"/>
        </w:rPr>
        <w:t>References – Select</w:t>
      </w:r>
      <w:r>
        <w:rPr>
          <w:lang w:val="en-GB"/>
        </w:rPr>
        <w:t xml:space="preserve"> – Update</w:t>
      </w:r>
    </w:p>
    <w:p w14:paraId="728C5394" w14:textId="77777777" w:rsidR="0050795E" w:rsidRDefault="0050795E" w:rsidP="0050795E">
      <w:pPr>
        <w:pStyle w:val="Lijstalinea"/>
        <w:rPr>
          <w:lang w:val="en-GB"/>
        </w:rPr>
      </w:pPr>
    </w:p>
    <w:p w14:paraId="3F51AC4C" w14:textId="25E533A3" w:rsidR="0050795E" w:rsidRPr="0050795E" w:rsidRDefault="0050795E" w:rsidP="0050795E">
      <w:pPr>
        <w:pStyle w:val="Lijstalinea"/>
        <w:numPr>
          <w:ilvl w:val="0"/>
          <w:numId w:val="2"/>
        </w:numPr>
        <w:rPr>
          <w:lang w:val="en-GB"/>
        </w:rPr>
      </w:pPr>
      <w:proofErr w:type="spellStart"/>
      <w:r>
        <w:rPr>
          <w:lang w:val="en-GB"/>
        </w:rPr>
        <w:t>spDeleteItem</w:t>
      </w:r>
      <w:proofErr w:type="spellEnd"/>
      <w:r>
        <w:rPr>
          <w:lang w:val="en-GB"/>
        </w:rPr>
        <w:t>: Execute</w:t>
      </w:r>
    </w:p>
    <w:p w14:paraId="2ECB10D6" w14:textId="64FACC1B" w:rsidR="0050795E" w:rsidRDefault="0050795E" w:rsidP="0050795E">
      <w:pPr>
        <w:pStyle w:val="Lijstalinea"/>
        <w:numPr>
          <w:ilvl w:val="0"/>
          <w:numId w:val="2"/>
        </w:numPr>
        <w:rPr>
          <w:lang w:val="en-GB"/>
        </w:rPr>
      </w:pPr>
      <w:proofErr w:type="spellStart"/>
      <w:r>
        <w:rPr>
          <w:lang w:val="en-GB"/>
        </w:rPr>
        <w:t>spItemsWithId</w:t>
      </w:r>
      <w:proofErr w:type="spellEnd"/>
      <w:r>
        <w:rPr>
          <w:lang w:val="en-GB"/>
        </w:rPr>
        <w:t>: Execute</w:t>
      </w:r>
    </w:p>
    <w:p w14:paraId="7CA7D7BE" w14:textId="027F2577" w:rsidR="0050795E" w:rsidRDefault="0050795E" w:rsidP="0050795E">
      <w:pPr>
        <w:pStyle w:val="Lijstalinea"/>
        <w:numPr>
          <w:ilvl w:val="0"/>
          <w:numId w:val="2"/>
        </w:numPr>
        <w:rPr>
          <w:lang w:val="en-GB"/>
        </w:rPr>
      </w:pPr>
      <w:proofErr w:type="spellStart"/>
      <w:r>
        <w:rPr>
          <w:lang w:val="en-GB"/>
        </w:rPr>
        <w:t>spPhotos</w:t>
      </w:r>
      <w:proofErr w:type="spellEnd"/>
      <w:r>
        <w:rPr>
          <w:lang w:val="en-GB"/>
        </w:rPr>
        <w:t>: Execute</w:t>
      </w:r>
    </w:p>
    <w:p w14:paraId="62CCE600" w14:textId="3045B08D" w:rsidR="0050795E" w:rsidRDefault="0050795E" w:rsidP="0050795E">
      <w:pPr>
        <w:pStyle w:val="Lijstalinea"/>
        <w:numPr>
          <w:ilvl w:val="0"/>
          <w:numId w:val="2"/>
        </w:numPr>
        <w:rPr>
          <w:lang w:val="en-GB"/>
        </w:rPr>
      </w:pPr>
      <w:proofErr w:type="spellStart"/>
      <w:r>
        <w:rPr>
          <w:lang w:val="en-GB"/>
        </w:rPr>
        <w:t>spUpdateItem</w:t>
      </w:r>
      <w:proofErr w:type="spellEnd"/>
      <w:r>
        <w:rPr>
          <w:lang w:val="en-GB"/>
        </w:rPr>
        <w:t>: Execute</w:t>
      </w:r>
    </w:p>
    <w:p w14:paraId="11E37187" w14:textId="7B4C9376" w:rsidR="0050795E" w:rsidRDefault="0050795E" w:rsidP="0050795E">
      <w:pPr>
        <w:pStyle w:val="Lijstalinea"/>
        <w:rPr>
          <w:lang w:val="en-GB"/>
        </w:rPr>
      </w:pPr>
    </w:p>
    <w:p w14:paraId="43247A6E" w14:textId="4CB6615E" w:rsidR="0050795E" w:rsidRDefault="0050795E" w:rsidP="0050795E">
      <w:pPr>
        <w:pStyle w:val="Lijstalinea"/>
        <w:numPr>
          <w:ilvl w:val="0"/>
          <w:numId w:val="2"/>
        </w:numPr>
        <w:rPr>
          <w:lang w:val="en-GB"/>
        </w:rPr>
      </w:pPr>
      <w:proofErr w:type="spellStart"/>
      <w:r>
        <w:rPr>
          <w:lang w:val="en-GB"/>
        </w:rPr>
        <w:t>vwForSaleItems</w:t>
      </w:r>
      <w:proofErr w:type="spellEnd"/>
      <w:r>
        <w:rPr>
          <w:lang w:val="en-GB"/>
        </w:rPr>
        <w:t>: Select</w:t>
      </w:r>
    </w:p>
    <w:p w14:paraId="35753E5D" w14:textId="77777777" w:rsidR="003405B3" w:rsidRPr="003405B3" w:rsidRDefault="003405B3" w:rsidP="003405B3">
      <w:pPr>
        <w:pStyle w:val="Lijstalinea"/>
        <w:rPr>
          <w:lang w:val="en-GB"/>
        </w:rPr>
      </w:pPr>
    </w:p>
    <w:p w14:paraId="0BC23B9A" w14:textId="6466166D" w:rsidR="003405B3" w:rsidRDefault="003405B3" w:rsidP="003405B3">
      <w:pPr>
        <w:pStyle w:val="Kop3"/>
        <w:rPr>
          <w:lang w:val="en-GB"/>
        </w:rPr>
      </w:pPr>
      <w:proofErr w:type="spellStart"/>
      <w:r>
        <w:rPr>
          <w:lang w:val="en-GB"/>
        </w:rPr>
        <w:t>db_seller</w:t>
      </w:r>
      <w:proofErr w:type="spellEnd"/>
    </w:p>
    <w:p w14:paraId="3DD055D4" w14:textId="0F2792B1" w:rsidR="003405B3" w:rsidRPr="00553271" w:rsidRDefault="003405B3" w:rsidP="003405B3">
      <w:pPr>
        <w:pStyle w:val="Lijstalinea"/>
        <w:numPr>
          <w:ilvl w:val="0"/>
          <w:numId w:val="3"/>
        </w:numPr>
        <w:rPr>
          <w:lang w:val="en-GB"/>
        </w:rPr>
      </w:pPr>
      <w:r w:rsidRPr="00553271">
        <w:rPr>
          <w:lang w:val="en-GB"/>
        </w:rPr>
        <w:t xml:space="preserve">Items: Alter </w:t>
      </w:r>
      <w:r>
        <w:rPr>
          <w:lang w:val="en-GB"/>
        </w:rPr>
        <w:t xml:space="preserve">- </w:t>
      </w:r>
      <w:r w:rsidRPr="00553271">
        <w:rPr>
          <w:lang w:val="en-GB"/>
        </w:rPr>
        <w:t>Delete</w:t>
      </w:r>
      <w:r w:rsidR="00280928">
        <w:rPr>
          <w:lang w:val="en-GB"/>
        </w:rPr>
        <w:t xml:space="preserve"> -</w:t>
      </w:r>
      <w:r w:rsidR="00280928" w:rsidRPr="00280928">
        <w:rPr>
          <w:lang w:val="en-GB"/>
        </w:rPr>
        <w:t xml:space="preserve"> </w:t>
      </w:r>
      <w:r w:rsidR="00280928">
        <w:rPr>
          <w:lang w:val="en-GB"/>
        </w:rPr>
        <w:t>Insert</w:t>
      </w:r>
      <w:r w:rsidRPr="00553271">
        <w:rPr>
          <w:lang w:val="en-GB"/>
        </w:rPr>
        <w:t xml:space="preserve"> - References – Select</w:t>
      </w:r>
      <w:r w:rsidR="00280928">
        <w:rPr>
          <w:lang w:val="en-GB"/>
        </w:rPr>
        <w:t xml:space="preserve"> - Update</w:t>
      </w:r>
    </w:p>
    <w:p w14:paraId="7E83063F" w14:textId="59A202D9" w:rsidR="00525637" w:rsidRPr="00525637" w:rsidRDefault="003405B3" w:rsidP="00525637">
      <w:pPr>
        <w:pStyle w:val="Lijstalinea"/>
        <w:numPr>
          <w:ilvl w:val="0"/>
          <w:numId w:val="3"/>
        </w:numPr>
        <w:rPr>
          <w:lang w:val="en-GB"/>
        </w:rPr>
      </w:pPr>
      <w:r w:rsidRPr="0033594F">
        <w:rPr>
          <w:lang w:val="en-GB"/>
        </w:rPr>
        <w:t xml:space="preserve">Photos: </w:t>
      </w:r>
      <w:r w:rsidR="0033594F" w:rsidRPr="00553271">
        <w:rPr>
          <w:lang w:val="en-GB"/>
        </w:rPr>
        <w:t xml:space="preserve">Alter </w:t>
      </w:r>
      <w:r w:rsidR="0033594F">
        <w:rPr>
          <w:lang w:val="en-GB"/>
        </w:rPr>
        <w:t xml:space="preserve">- </w:t>
      </w:r>
      <w:r w:rsidR="0033594F" w:rsidRPr="00553271">
        <w:rPr>
          <w:lang w:val="en-GB"/>
        </w:rPr>
        <w:t>Delete</w:t>
      </w:r>
      <w:r w:rsidR="0033594F">
        <w:rPr>
          <w:lang w:val="en-GB"/>
        </w:rPr>
        <w:t xml:space="preserve"> -</w:t>
      </w:r>
      <w:r w:rsidR="0033594F" w:rsidRPr="00280928">
        <w:rPr>
          <w:lang w:val="en-GB"/>
        </w:rPr>
        <w:t xml:space="preserve"> </w:t>
      </w:r>
      <w:r w:rsidR="0033594F">
        <w:rPr>
          <w:lang w:val="en-GB"/>
        </w:rPr>
        <w:t>Insert</w:t>
      </w:r>
      <w:r w:rsidR="0033594F" w:rsidRPr="00553271">
        <w:rPr>
          <w:lang w:val="en-GB"/>
        </w:rPr>
        <w:t xml:space="preserve"> - References – Select</w:t>
      </w:r>
      <w:r w:rsidR="0033594F">
        <w:rPr>
          <w:lang w:val="en-GB"/>
        </w:rPr>
        <w:t xml:space="preserve"> </w:t>
      </w:r>
      <w:r w:rsidR="00525637">
        <w:rPr>
          <w:lang w:val="en-GB"/>
        </w:rPr>
        <w:t>–</w:t>
      </w:r>
      <w:r w:rsidR="0033594F">
        <w:rPr>
          <w:lang w:val="en-GB"/>
        </w:rPr>
        <w:t xml:space="preserve"> Update</w:t>
      </w:r>
    </w:p>
    <w:p w14:paraId="5E646472" w14:textId="77777777" w:rsidR="00525637" w:rsidRDefault="00525637" w:rsidP="00525637">
      <w:pPr>
        <w:pStyle w:val="Lijstalinea"/>
        <w:rPr>
          <w:lang w:val="en-GB"/>
        </w:rPr>
      </w:pPr>
    </w:p>
    <w:p w14:paraId="41EDCE8C" w14:textId="77777777" w:rsidR="00525637" w:rsidRDefault="00525637" w:rsidP="00525637">
      <w:pPr>
        <w:pStyle w:val="Lijstalinea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spAddUser</w:t>
      </w:r>
      <w:proofErr w:type="spellEnd"/>
      <w:r>
        <w:rPr>
          <w:lang w:val="en-GB"/>
        </w:rPr>
        <w:t>: Execute</w:t>
      </w:r>
    </w:p>
    <w:p w14:paraId="34A73D97" w14:textId="23FB496D" w:rsidR="00525637" w:rsidRPr="00525637" w:rsidRDefault="00525637" w:rsidP="00525637">
      <w:pPr>
        <w:pStyle w:val="Lijstalinea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spDeleteItem</w:t>
      </w:r>
      <w:proofErr w:type="spellEnd"/>
      <w:r>
        <w:rPr>
          <w:lang w:val="en-GB"/>
        </w:rPr>
        <w:t>: Execute</w:t>
      </w:r>
    </w:p>
    <w:p w14:paraId="106A5FD2" w14:textId="77777777" w:rsidR="00525637" w:rsidRDefault="00525637" w:rsidP="00525637">
      <w:pPr>
        <w:pStyle w:val="Lijstalinea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spItemsWithId</w:t>
      </w:r>
      <w:proofErr w:type="spellEnd"/>
      <w:r>
        <w:rPr>
          <w:lang w:val="en-GB"/>
        </w:rPr>
        <w:t>: Execute</w:t>
      </w:r>
    </w:p>
    <w:p w14:paraId="00686E5E" w14:textId="77777777" w:rsidR="00525637" w:rsidRDefault="00525637" w:rsidP="00525637">
      <w:pPr>
        <w:pStyle w:val="Lijstalinea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spPhotos</w:t>
      </w:r>
      <w:proofErr w:type="spellEnd"/>
      <w:r>
        <w:rPr>
          <w:lang w:val="en-GB"/>
        </w:rPr>
        <w:t>: Execute</w:t>
      </w:r>
    </w:p>
    <w:p w14:paraId="07A64324" w14:textId="5A532F06" w:rsidR="00525637" w:rsidRPr="00525637" w:rsidRDefault="00525637" w:rsidP="00525637">
      <w:pPr>
        <w:pStyle w:val="Lijstalinea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spUpdateItem</w:t>
      </w:r>
      <w:proofErr w:type="spellEnd"/>
      <w:r>
        <w:rPr>
          <w:lang w:val="en-GB"/>
        </w:rPr>
        <w:t>: Execute</w:t>
      </w:r>
    </w:p>
    <w:p w14:paraId="1C221EFB" w14:textId="77777777" w:rsidR="00525637" w:rsidRPr="00525637" w:rsidRDefault="00525637" w:rsidP="00525637">
      <w:pPr>
        <w:rPr>
          <w:lang w:val="en-GB"/>
        </w:rPr>
      </w:pPr>
    </w:p>
    <w:p w14:paraId="0B10DCF4" w14:textId="77777777" w:rsidR="00742B34" w:rsidRPr="00742B34" w:rsidRDefault="00742B34" w:rsidP="00742B34">
      <w:pPr>
        <w:rPr>
          <w:lang w:val="en-GB"/>
        </w:rPr>
      </w:pPr>
    </w:p>
    <w:p w14:paraId="1EE032A1" w14:textId="77777777" w:rsidR="00A466CA" w:rsidRPr="00553271" w:rsidRDefault="00A466CA" w:rsidP="00A466CA">
      <w:pPr>
        <w:rPr>
          <w:lang w:val="en-GB"/>
        </w:rPr>
      </w:pPr>
    </w:p>
    <w:p w14:paraId="7775A49A" w14:textId="4C241255" w:rsidR="00A466CA" w:rsidRPr="00553271" w:rsidRDefault="00A466CA" w:rsidP="00A466CA">
      <w:pPr>
        <w:rPr>
          <w:lang w:val="en-GB"/>
        </w:rPr>
        <w:sectPr w:rsidR="00A466CA" w:rsidRPr="00553271" w:rsidSect="00A10AEF"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153812F2" w14:textId="57E6B927" w:rsidR="008538FB" w:rsidRPr="00553271" w:rsidRDefault="006C7BA4" w:rsidP="006C7BA4">
      <w:pPr>
        <w:pStyle w:val="Kop1"/>
      </w:pPr>
      <w:proofErr w:type="spellStart"/>
      <w:r w:rsidRPr="00553271">
        <w:lastRenderedPageBreak/>
        <w:t>Wpf</w:t>
      </w:r>
      <w:proofErr w:type="spellEnd"/>
      <w:r w:rsidR="00623C5A" w:rsidRPr="00553271">
        <w:t xml:space="preserve"> toepassingen</w:t>
      </w:r>
    </w:p>
    <w:p w14:paraId="4959EEA7" w14:textId="40537BDF" w:rsidR="00B435BD" w:rsidRDefault="00E75885" w:rsidP="00E75885">
      <w:pPr>
        <w:pStyle w:val="Kop2"/>
        <w:rPr>
          <w:lang w:val="en-GB"/>
        </w:rPr>
      </w:pPr>
      <w:proofErr w:type="spellStart"/>
      <w:r>
        <w:rPr>
          <w:lang w:val="en-GB"/>
        </w:rPr>
        <w:t>slnVintageItems</w:t>
      </w:r>
      <w:proofErr w:type="spellEnd"/>
    </w:p>
    <w:p w14:paraId="5DC3FDAA" w14:textId="46E64D9A" w:rsidR="00451ED3" w:rsidRDefault="00451ED3" w:rsidP="00451ED3">
      <w:r w:rsidRPr="00451ED3">
        <w:t xml:space="preserve">Alle </w:t>
      </w:r>
      <w:proofErr w:type="spellStart"/>
      <w:r w:rsidRPr="00451ED3">
        <w:t>wpf</w:t>
      </w:r>
      <w:proofErr w:type="spellEnd"/>
      <w:r w:rsidRPr="00451ED3">
        <w:t xml:space="preserve"> projecten z</w:t>
      </w:r>
      <w:r>
        <w:t xml:space="preserve">ijn samengebundeld in de solution </w:t>
      </w:r>
      <w:proofErr w:type="spellStart"/>
      <w:r>
        <w:t>slnVintageITems</w:t>
      </w:r>
      <w:proofErr w:type="spellEnd"/>
      <w:r>
        <w:t>.</w:t>
      </w:r>
      <w:r w:rsidR="00120B8D">
        <w:t xml:space="preserve"> Ook bezit deze de class </w:t>
      </w:r>
      <w:proofErr w:type="spellStart"/>
      <w:r w:rsidR="00120B8D">
        <w:t>library</w:t>
      </w:r>
      <w:proofErr w:type="spellEnd"/>
      <w:r w:rsidR="00120B8D">
        <w:t>.</w:t>
      </w:r>
    </w:p>
    <w:p w14:paraId="0C3BEC55" w14:textId="0CB92C1E" w:rsidR="00120B8D" w:rsidRDefault="00120B8D" w:rsidP="00451ED3">
      <w:r w:rsidRPr="00120B8D">
        <w:rPr>
          <w:noProof/>
        </w:rPr>
        <w:drawing>
          <wp:inline distT="0" distB="0" distL="0" distR="0" wp14:anchorId="3D34BAAD" wp14:editId="2AEA62E1">
            <wp:extent cx="2530059" cy="1120237"/>
            <wp:effectExtent l="0" t="0" r="3810" b="381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265C" w14:textId="6091EC9D" w:rsidR="00776289" w:rsidRDefault="00776289" w:rsidP="00776289">
      <w:pPr>
        <w:pStyle w:val="Kop3"/>
      </w:pPr>
      <w:proofErr w:type="spellStart"/>
      <w:r>
        <w:t>Klassediagram</w:t>
      </w:r>
      <w:proofErr w:type="spellEnd"/>
    </w:p>
    <w:p w14:paraId="11BC9337" w14:textId="65385226" w:rsidR="00776289" w:rsidRDefault="00776289" w:rsidP="00776289">
      <w:r w:rsidRPr="00776289">
        <w:rPr>
          <w:noProof/>
        </w:rPr>
        <w:drawing>
          <wp:inline distT="0" distB="0" distL="0" distR="0" wp14:anchorId="68242117" wp14:editId="1D0EC424">
            <wp:extent cx="5760720" cy="3234055"/>
            <wp:effectExtent l="0" t="0" r="0" b="444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5A24" w14:textId="0CFDB35D" w:rsidR="0010115F" w:rsidRDefault="0010115F" w:rsidP="0010115F">
      <w:pPr>
        <w:pStyle w:val="Kop3"/>
      </w:pPr>
      <w:r>
        <w:t xml:space="preserve">Class </w:t>
      </w:r>
      <w:proofErr w:type="spellStart"/>
      <w:r>
        <w:t>library</w:t>
      </w:r>
      <w:proofErr w:type="spellEnd"/>
    </w:p>
    <w:p w14:paraId="7BD6BF76" w14:textId="66F2156A" w:rsidR="0010115F" w:rsidRPr="0010115F" w:rsidRDefault="0010115F" w:rsidP="0010115F">
      <w:r w:rsidRPr="0010115F">
        <w:rPr>
          <w:noProof/>
        </w:rPr>
        <w:drawing>
          <wp:inline distT="0" distB="0" distL="0" distR="0" wp14:anchorId="702C6C68" wp14:editId="7347B702">
            <wp:extent cx="1729890" cy="1996613"/>
            <wp:effectExtent l="0" t="0" r="3810" b="381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F029" w14:textId="1CDD748C" w:rsidR="006C7BA4" w:rsidRPr="00451ED3" w:rsidRDefault="00B435BD" w:rsidP="00B435BD">
      <w:pPr>
        <w:pStyle w:val="Kop2"/>
      </w:pPr>
      <w:proofErr w:type="spellStart"/>
      <w:r w:rsidRPr="00451ED3">
        <w:lastRenderedPageBreak/>
        <w:t>prjLogin</w:t>
      </w:r>
      <w:proofErr w:type="spellEnd"/>
    </w:p>
    <w:p w14:paraId="2D7237AA" w14:textId="11CE4648" w:rsidR="00133FEB" w:rsidRDefault="00A466CA" w:rsidP="00B435BD">
      <w:r w:rsidRPr="00A466CA">
        <w:t>Om toegang te krijgen t</w:t>
      </w:r>
      <w:r>
        <w:t xml:space="preserve">ot de gegevens </w:t>
      </w:r>
      <w:r w:rsidR="00986AA6">
        <w:t xml:space="preserve">moet eerst de </w:t>
      </w:r>
      <w:proofErr w:type="spellStart"/>
      <w:r w:rsidR="00986AA6">
        <w:t>wpf</w:t>
      </w:r>
      <w:proofErr w:type="spellEnd"/>
      <w:r w:rsidR="00986AA6">
        <w:t xml:space="preserve"> van het project </w:t>
      </w:r>
      <w:proofErr w:type="spellStart"/>
      <w:r w:rsidR="00986AA6">
        <w:t>prjLogin</w:t>
      </w:r>
      <w:proofErr w:type="spellEnd"/>
      <w:r w:rsidR="00986AA6">
        <w:t xml:space="preserve"> opstarten. Afhankelijk van de rol van de user die inlogt zal het project bepalen welke </w:t>
      </w:r>
      <w:proofErr w:type="spellStart"/>
      <w:r w:rsidR="00986AA6">
        <w:t>wpf</w:t>
      </w:r>
      <w:proofErr w:type="spellEnd"/>
      <w:r w:rsidR="00986AA6">
        <w:t xml:space="preserve"> er zal geopend worden.</w:t>
      </w:r>
      <w:r w:rsidR="00115DCB">
        <w:t xml:space="preserve"> </w:t>
      </w:r>
    </w:p>
    <w:p w14:paraId="316B039C" w14:textId="443EBED1" w:rsidR="00133FEB" w:rsidRDefault="00133FEB" w:rsidP="00133FEB">
      <w:pPr>
        <w:pStyle w:val="Kop3"/>
      </w:pPr>
      <w:r>
        <w:t>Werking</w:t>
      </w:r>
    </w:p>
    <w:p w14:paraId="76CCDAE0" w14:textId="1104C268" w:rsidR="00B435BD" w:rsidRDefault="00115DCB" w:rsidP="00B435BD">
      <w:r>
        <w:t xml:space="preserve">Eerst controleert het </w:t>
      </w:r>
      <w:r w:rsidR="00133FEB">
        <w:t xml:space="preserve">project </w:t>
      </w:r>
      <w:r>
        <w:t xml:space="preserve">of </w:t>
      </w:r>
      <w:r w:rsidR="00E97711">
        <w:t>alle velden ingevuld zijn</w:t>
      </w:r>
      <w:r w:rsidR="00FC31B5">
        <w:t xml:space="preserve">. Nadien kijkt hij of </w:t>
      </w:r>
      <w:r>
        <w:t>het paswoord overeenkomt met de login</w:t>
      </w:r>
      <w:r w:rsidR="00133FEB">
        <w:t>.</w:t>
      </w:r>
      <w:r w:rsidR="007B449D">
        <w:t xml:space="preserve"> Indien dit niet het geval is zal het programma een error geven.</w:t>
      </w:r>
      <w:r w:rsidR="00133FEB">
        <w:t xml:space="preserve"> </w:t>
      </w:r>
      <w:r w:rsidR="00997A99">
        <w:t>Indien deze wel overeenkomen</w:t>
      </w:r>
      <w:r w:rsidR="00133FEB">
        <w:t xml:space="preserve"> zal het programma kijken welke</w:t>
      </w:r>
      <w:r w:rsidR="00BC0772">
        <w:t xml:space="preserve"> rol deze persoon heeft en vervolgens </w:t>
      </w:r>
      <w:r w:rsidR="00946A9F">
        <w:t>de</w:t>
      </w:r>
      <w:r w:rsidR="00BC0772">
        <w:t xml:space="preserve"> juiste </w:t>
      </w:r>
      <w:proofErr w:type="spellStart"/>
      <w:r w:rsidR="00BC0772">
        <w:t>wpf</w:t>
      </w:r>
      <w:proofErr w:type="spellEnd"/>
      <w:r w:rsidR="00BC0772">
        <w:t xml:space="preserve"> openen.</w:t>
      </w:r>
    </w:p>
    <w:p w14:paraId="7EA2BFE2" w14:textId="112B8909" w:rsidR="00C45FDC" w:rsidRDefault="00C45FDC" w:rsidP="00B435BD">
      <w:r>
        <w:t>Het kan zijn dat een user meerdere toegangsmogelijkheden heeft. Indien dit het geval is zal de gebruiker gevraagd worden met welke rol hij zal willen inloggen.</w:t>
      </w:r>
    </w:p>
    <w:p w14:paraId="302FDD04" w14:textId="23F268A1" w:rsidR="00BC0772" w:rsidRDefault="00BC0772" w:rsidP="00BC0772">
      <w:pPr>
        <w:pStyle w:val="Kop3"/>
      </w:pPr>
      <w:r>
        <w:t>Demonstratie</w:t>
      </w:r>
    </w:p>
    <w:p w14:paraId="25A4B90A" w14:textId="2706723A" w:rsidR="00BC0772" w:rsidRDefault="004F18FB" w:rsidP="004F18FB">
      <w:pPr>
        <w:pStyle w:val="Kop4"/>
      </w:pPr>
      <w:r>
        <w:t>Niet alle velden ingevuld</w:t>
      </w:r>
    </w:p>
    <w:p w14:paraId="3D58DBE2" w14:textId="4C22ABF7" w:rsidR="004F18FB" w:rsidRDefault="004F18FB" w:rsidP="004F18FB">
      <w:r w:rsidRPr="004F18FB">
        <w:rPr>
          <w:noProof/>
        </w:rPr>
        <w:drawing>
          <wp:inline distT="0" distB="0" distL="0" distR="0" wp14:anchorId="62DF8EEB" wp14:editId="3DDC6BDC">
            <wp:extent cx="3305175" cy="1850053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0956" cy="185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02C9" w14:textId="74D34395" w:rsidR="004F18FB" w:rsidRDefault="004F18FB" w:rsidP="004F18FB">
      <w:pPr>
        <w:pStyle w:val="Kop4"/>
      </w:pPr>
      <w:r>
        <w:t>Paswoorden komen niet overeen</w:t>
      </w:r>
    </w:p>
    <w:p w14:paraId="67D4A9C1" w14:textId="59E1FEA7" w:rsidR="004F18FB" w:rsidRDefault="004F18FB" w:rsidP="004F18FB">
      <w:r w:rsidRPr="004F18FB">
        <w:rPr>
          <w:noProof/>
        </w:rPr>
        <w:drawing>
          <wp:inline distT="0" distB="0" distL="0" distR="0" wp14:anchorId="661962E3" wp14:editId="19B1016E">
            <wp:extent cx="3009900" cy="1687097"/>
            <wp:effectExtent l="0" t="0" r="0" b="889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7857" cy="169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2C5A" w14:textId="5DB27D19" w:rsidR="00AD71E9" w:rsidRDefault="00AD71E9" w:rsidP="00AD71E9">
      <w:pPr>
        <w:pStyle w:val="Kop4"/>
      </w:pPr>
      <w:r>
        <w:t>Meerdere rollen</w:t>
      </w:r>
    </w:p>
    <w:p w14:paraId="23761A93" w14:textId="326A4FE3" w:rsidR="00AD71E9" w:rsidRDefault="00AD71E9" w:rsidP="00AD71E9">
      <w:r w:rsidRPr="00AD71E9">
        <w:rPr>
          <w:noProof/>
        </w:rPr>
        <w:drawing>
          <wp:inline distT="0" distB="0" distL="0" distR="0" wp14:anchorId="377F2D52" wp14:editId="3B4F9281">
            <wp:extent cx="3152775" cy="1763358"/>
            <wp:effectExtent l="0" t="0" r="0" b="889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7936" cy="178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805F" w14:textId="064C1EE7" w:rsidR="00AD71E9" w:rsidRDefault="00AD71E9" w:rsidP="00AD71E9">
      <w:pPr>
        <w:pStyle w:val="Kop4"/>
      </w:pPr>
      <w:r>
        <w:lastRenderedPageBreak/>
        <w:t>Succesvolle login</w:t>
      </w:r>
    </w:p>
    <w:p w14:paraId="314A469B" w14:textId="2206A2BB" w:rsidR="00AD71E9" w:rsidRDefault="00AD71E9" w:rsidP="00AD71E9">
      <w:pPr>
        <w:pStyle w:val="Kop5"/>
      </w:pPr>
      <w:proofErr w:type="spellStart"/>
      <w:r>
        <w:t>Admin</w:t>
      </w:r>
      <w:proofErr w:type="spellEnd"/>
    </w:p>
    <w:p w14:paraId="739D9BA6" w14:textId="7F925610" w:rsidR="00AD71E9" w:rsidRPr="00AD71E9" w:rsidRDefault="00AD71E9" w:rsidP="00AD71E9">
      <w:r w:rsidRPr="00AD71E9">
        <w:rPr>
          <w:noProof/>
        </w:rPr>
        <w:drawing>
          <wp:inline distT="0" distB="0" distL="0" distR="0" wp14:anchorId="2BFCB147" wp14:editId="6B41E6BF">
            <wp:extent cx="3219450" cy="1583109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4894" cy="159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0315" w14:textId="45C0A602" w:rsidR="00AD71E9" w:rsidRDefault="00AD71E9" w:rsidP="00AD71E9">
      <w:pPr>
        <w:pStyle w:val="Kop5"/>
      </w:pPr>
      <w:proofErr w:type="spellStart"/>
      <w:r>
        <w:t>Buyer</w:t>
      </w:r>
      <w:proofErr w:type="spellEnd"/>
    </w:p>
    <w:p w14:paraId="0AAD7D43" w14:textId="3CC7A9C6" w:rsidR="00AD71E9" w:rsidRPr="00AD71E9" w:rsidRDefault="00AD71E9" w:rsidP="00AD71E9">
      <w:r w:rsidRPr="00AD71E9">
        <w:rPr>
          <w:noProof/>
        </w:rPr>
        <w:drawing>
          <wp:inline distT="0" distB="0" distL="0" distR="0" wp14:anchorId="52C8F555" wp14:editId="300103EF">
            <wp:extent cx="3202085" cy="2145665"/>
            <wp:effectExtent l="0" t="0" r="0" b="6985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1275" cy="215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CDD3" w14:textId="2C1EFF26" w:rsidR="00AD71E9" w:rsidRDefault="00AD71E9" w:rsidP="00AD71E9">
      <w:pPr>
        <w:pStyle w:val="Kop5"/>
      </w:pPr>
      <w:proofErr w:type="spellStart"/>
      <w:r>
        <w:t>Seller</w:t>
      </w:r>
      <w:proofErr w:type="spellEnd"/>
    </w:p>
    <w:p w14:paraId="3C2F27FA" w14:textId="6C5EBB21" w:rsidR="00AD71E9" w:rsidRDefault="00AD71E9" w:rsidP="00AD71E9">
      <w:r w:rsidRPr="00AD71E9">
        <w:rPr>
          <w:noProof/>
        </w:rPr>
        <w:drawing>
          <wp:inline distT="0" distB="0" distL="0" distR="0" wp14:anchorId="5746FCEE" wp14:editId="49C2C8C3">
            <wp:extent cx="3201670" cy="2160210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2794" cy="217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CCD0" w14:textId="3FDDD515" w:rsidR="00607781" w:rsidRDefault="00964B6D" w:rsidP="00607781">
      <w:pPr>
        <w:pStyle w:val="Kop2"/>
      </w:pPr>
      <w:r>
        <w:t>Algemene toepassingen bij alle rollen</w:t>
      </w:r>
    </w:p>
    <w:p w14:paraId="3C4468A3" w14:textId="6439093A" w:rsidR="00FF021A" w:rsidRPr="00FF021A" w:rsidRDefault="00FF021A" w:rsidP="00FF021A">
      <w:pPr>
        <w:pStyle w:val="Kop3"/>
      </w:pPr>
      <w:r>
        <w:t>Menubalk</w:t>
      </w:r>
    </w:p>
    <w:p w14:paraId="7143149B" w14:textId="1FC52F68" w:rsidR="00964B6D" w:rsidRDefault="00964B6D" w:rsidP="00964B6D">
      <w:r>
        <w:t>Elke project is voorzien van een menubalk en een tab-menu. In de menubalk bevinden er zich onder het item “</w:t>
      </w:r>
      <w:proofErr w:type="spellStart"/>
      <w:r>
        <w:t>VintageItems</w:t>
      </w:r>
      <w:proofErr w:type="spellEnd"/>
      <w:r>
        <w:t xml:space="preserve">” twee </w:t>
      </w:r>
      <w:proofErr w:type="spellStart"/>
      <w:r>
        <w:t>subitems</w:t>
      </w:r>
      <w:proofErr w:type="spellEnd"/>
      <w:r>
        <w:t>.</w:t>
      </w:r>
    </w:p>
    <w:p w14:paraId="6AB86FA9" w14:textId="6A3E17C0" w:rsidR="00964B6D" w:rsidRDefault="00964B6D" w:rsidP="00FF021A">
      <w:pPr>
        <w:pStyle w:val="Kop4"/>
      </w:pPr>
      <w:proofErr w:type="spellStart"/>
      <w:r>
        <w:t>wpfProfile</w:t>
      </w:r>
      <w:proofErr w:type="spellEnd"/>
    </w:p>
    <w:p w14:paraId="34F3DA83" w14:textId="3D6D86FD" w:rsidR="00964B6D" w:rsidRDefault="00964B6D" w:rsidP="00964B6D">
      <w:r>
        <w:t xml:space="preserve">Wanneer er op profile geklikt wordt zal er informatie weergegeven worden van de gebruiker in een nieuwe </w:t>
      </w:r>
      <w:proofErr w:type="spellStart"/>
      <w:r>
        <w:t>wpf</w:t>
      </w:r>
      <w:proofErr w:type="spellEnd"/>
      <w:r>
        <w:t>.</w:t>
      </w:r>
      <w:r w:rsidR="009F6885">
        <w:t xml:space="preserve"> Afhankelijk van het geslacht van de user zal het icoontje een man of een vrouw zijn</w:t>
      </w:r>
      <w:r w:rsidR="007B53FE">
        <w:t>.</w:t>
      </w:r>
    </w:p>
    <w:p w14:paraId="2DE06683" w14:textId="591C9BF0" w:rsidR="00C33AAD" w:rsidRDefault="00C33AAD" w:rsidP="00964B6D">
      <w:pPr>
        <w:rPr>
          <w:noProof/>
        </w:rPr>
      </w:pPr>
      <w:r w:rsidRPr="00C33AAD">
        <w:rPr>
          <w:noProof/>
        </w:rPr>
        <w:lastRenderedPageBreak/>
        <w:drawing>
          <wp:inline distT="0" distB="0" distL="0" distR="0" wp14:anchorId="48BBCFDB" wp14:editId="45B9D06F">
            <wp:extent cx="2809875" cy="1504981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7863" cy="155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AAD">
        <w:rPr>
          <w:noProof/>
        </w:rPr>
        <w:t xml:space="preserve"> </w:t>
      </w:r>
      <w:r w:rsidRPr="00C33AAD">
        <w:rPr>
          <w:noProof/>
        </w:rPr>
        <w:drawing>
          <wp:inline distT="0" distB="0" distL="0" distR="0" wp14:anchorId="2ED9BE31" wp14:editId="5F6268A8">
            <wp:extent cx="2662952" cy="1482060"/>
            <wp:effectExtent l="0" t="0" r="4445" b="4445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97718" cy="150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2FC3" w14:textId="0EEBD0C7" w:rsidR="006E1CFE" w:rsidRDefault="006E1CFE" w:rsidP="006E1CFE">
      <w:pPr>
        <w:pStyle w:val="Kop4"/>
      </w:pPr>
      <w:proofErr w:type="spellStart"/>
      <w:r>
        <w:t>wpfAbout</w:t>
      </w:r>
      <w:proofErr w:type="spellEnd"/>
    </w:p>
    <w:p w14:paraId="07B50BE2" w14:textId="56FC3CC0" w:rsidR="006E1CFE" w:rsidRDefault="006E1CFE" w:rsidP="006E1CFE">
      <w:r>
        <w:t>Bij het klikken op “</w:t>
      </w:r>
      <w:proofErr w:type="spellStart"/>
      <w:r>
        <w:t>About</w:t>
      </w:r>
      <w:proofErr w:type="spellEnd"/>
      <w:r>
        <w:t xml:space="preserve">” zal de </w:t>
      </w:r>
      <w:proofErr w:type="spellStart"/>
      <w:r>
        <w:t>wpfAbout</w:t>
      </w:r>
      <w:proofErr w:type="spellEnd"/>
      <w:r>
        <w:t xml:space="preserve"> tevoorschijn komen. Hier wordt info weergegeven over de </w:t>
      </w:r>
      <w:r w:rsidR="007B07C9">
        <w:t>applicatie</w:t>
      </w:r>
      <w:r>
        <w:t>.</w:t>
      </w:r>
      <w:r w:rsidR="007B07C9">
        <w:t xml:space="preserve"> </w:t>
      </w:r>
    </w:p>
    <w:p w14:paraId="25B37538" w14:textId="041CADE9" w:rsidR="00320808" w:rsidRPr="006E1CFE" w:rsidRDefault="00320808" w:rsidP="006E1CFE">
      <w:r w:rsidRPr="00320808">
        <w:rPr>
          <w:noProof/>
        </w:rPr>
        <w:drawing>
          <wp:inline distT="0" distB="0" distL="0" distR="0" wp14:anchorId="5B487339" wp14:editId="63D94E69">
            <wp:extent cx="3596425" cy="1915160"/>
            <wp:effectExtent l="0" t="0" r="4445" b="889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2731" cy="192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8C98" w14:textId="6B78CACC" w:rsidR="00C33AAD" w:rsidRDefault="00C33AAD" w:rsidP="00FF021A">
      <w:pPr>
        <w:pStyle w:val="Kop4"/>
      </w:pPr>
      <w:proofErr w:type="spellStart"/>
      <w:r>
        <w:t>WpfLogout</w:t>
      </w:r>
      <w:proofErr w:type="spellEnd"/>
    </w:p>
    <w:p w14:paraId="1408E6AE" w14:textId="758D0069" w:rsidR="00C33AAD" w:rsidRDefault="00C33AAD" w:rsidP="00C33AAD">
      <w:r>
        <w:t xml:space="preserve">Wanneer er op “Log out” geklikt wordt, wordt de applicatie volledig afgesloten. Indien je opnieuw wenst in te loggen moet je de </w:t>
      </w:r>
      <w:proofErr w:type="spellStart"/>
      <w:r>
        <w:t>wpfLogin</w:t>
      </w:r>
      <w:proofErr w:type="spellEnd"/>
      <w:r>
        <w:t xml:space="preserve"> opnieuw opstarten.</w:t>
      </w:r>
    </w:p>
    <w:p w14:paraId="3D55B7A0" w14:textId="1DA225CF" w:rsidR="007C1FAD" w:rsidRDefault="0006691A" w:rsidP="0006691A">
      <w:pPr>
        <w:pStyle w:val="Kop2"/>
      </w:pPr>
      <w:proofErr w:type="spellStart"/>
      <w:r>
        <w:t>wpfAdmin</w:t>
      </w:r>
      <w:proofErr w:type="spellEnd"/>
    </w:p>
    <w:p w14:paraId="70912F97" w14:textId="278D450D" w:rsidR="00530759" w:rsidRPr="00776289" w:rsidRDefault="00530759" w:rsidP="00530759">
      <w:pPr>
        <w:pStyle w:val="Kop4"/>
      </w:pPr>
      <w:proofErr w:type="spellStart"/>
      <w:r w:rsidRPr="00776289">
        <w:t>Edit</w:t>
      </w:r>
      <w:proofErr w:type="spellEnd"/>
      <w:r w:rsidRPr="00776289">
        <w:t xml:space="preserve"> users</w:t>
      </w:r>
    </w:p>
    <w:p w14:paraId="719EC8A7" w14:textId="425810BA" w:rsidR="00530759" w:rsidRDefault="00530759" w:rsidP="00530759">
      <w:r w:rsidRPr="00530759">
        <w:t xml:space="preserve">Op dit </w:t>
      </w:r>
      <w:proofErr w:type="spellStart"/>
      <w:r w:rsidRPr="00530759">
        <w:t>tabitem</w:t>
      </w:r>
      <w:proofErr w:type="spellEnd"/>
      <w:r w:rsidRPr="00530759">
        <w:t xml:space="preserve"> w</w:t>
      </w:r>
      <w:r>
        <w:t xml:space="preserve">orden alle users weergegeven. Afhankelijk van de rol (User, </w:t>
      </w:r>
      <w:proofErr w:type="spellStart"/>
      <w:r>
        <w:t>Seller</w:t>
      </w:r>
      <w:proofErr w:type="spellEnd"/>
      <w:r>
        <w:t xml:space="preserve"> of </w:t>
      </w:r>
      <w:proofErr w:type="spellStart"/>
      <w:r>
        <w:t>Buyer</w:t>
      </w:r>
      <w:proofErr w:type="spellEnd"/>
      <w:r>
        <w:t>) zal er een aangepast icoontje verschijnen.</w:t>
      </w:r>
      <w:r w:rsidR="00430D38">
        <w:t xml:space="preserve"> </w:t>
      </w:r>
      <w:r w:rsidR="00430D38" w:rsidRPr="00430D38">
        <w:rPr>
          <w:noProof/>
        </w:rPr>
        <w:drawing>
          <wp:inline distT="0" distB="0" distL="0" distR="0" wp14:anchorId="0E8572F7" wp14:editId="3CE8E6D6">
            <wp:extent cx="3508351" cy="1750695"/>
            <wp:effectExtent l="0" t="0" r="0" b="1905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2775" cy="176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8183" w14:textId="5E8D5617" w:rsidR="00D6063F" w:rsidRDefault="00D6063F" w:rsidP="00530759">
      <w:r>
        <w:t>Wanneer je op de “More” button klikt, zal de info weergegeven worden in de labels.</w:t>
      </w:r>
      <w:r w:rsidR="00E96572">
        <w:t xml:space="preserve"> Je kan wijzigingen aanbrengen en deze opslaan door op “</w:t>
      </w:r>
      <w:proofErr w:type="spellStart"/>
      <w:r w:rsidR="00E96572">
        <w:t>Edit</w:t>
      </w:r>
      <w:proofErr w:type="spellEnd"/>
      <w:r w:rsidR="00E96572">
        <w:t>” te klikken. Je kan de aangeklikte user ook verwijderen door op “Delete” te klikken.</w:t>
      </w:r>
    </w:p>
    <w:p w14:paraId="6F2C9941" w14:textId="1E7EACFE" w:rsidR="0042316D" w:rsidRPr="00776289" w:rsidRDefault="0042316D" w:rsidP="0042316D">
      <w:pPr>
        <w:pStyle w:val="Kop4"/>
      </w:pPr>
      <w:r w:rsidRPr="00776289">
        <w:lastRenderedPageBreak/>
        <w:t>New user</w:t>
      </w:r>
    </w:p>
    <w:p w14:paraId="7CBF58EC" w14:textId="3BEC0FB9" w:rsidR="0042316D" w:rsidRDefault="0042316D" w:rsidP="0042316D">
      <w:r w:rsidRPr="0042316D">
        <w:t xml:space="preserve">Hier </w:t>
      </w:r>
      <w:proofErr w:type="spellStart"/>
      <w:r w:rsidRPr="0042316D">
        <w:t>create</w:t>
      </w:r>
      <w:proofErr w:type="spellEnd"/>
      <w:r w:rsidRPr="0042316D">
        <w:t xml:space="preserve"> je e</w:t>
      </w:r>
      <w:r>
        <w:t xml:space="preserve">en nieuwe user. Je voert alle nodige gegevens in en vervolgens klik e op </w:t>
      </w:r>
      <w:proofErr w:type="spellStart"/>
      <w:r>
        <w:t>create</w:t>
      </w:r>
      <w:proofErr w:type="spellEnd"/>
      <w:r>
        <w:t xml:space="preserve">. </w:t>
      </w:r>
      <w:r w:rsidR="00FE32F4" w:rsidRPr="00FE32F4">
        <w:rPr>
          <w:noProof/>
        </w:rPr>
        <w:drawing>
          <wp:inline distT="0" distB="0" distL="0" distR="0" wp14:anchorId="4DE38702" wp14:editId="2CBF249B">
            <wp:extent cx="5760720" cy="2536825"/>
            <wp:effectExtent l="0" t="0" r="0" b="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32F4">
        <w:t xml:space="preserve"> </w:t>
      </w:r>
      <w:r>
        <w:t xml:space="preserve">Als alles goed is ingevuld zal de user </w:t>
      </w:r>
      <w:proofErr w:type="spellStart"/>
      <w:r>
        <w:t>gecreate</w:t>
      </w:r>
      <w:proofErr w:type="spellEnd"/>
      <w:r>
        <w:t xml:space="preserve"> worden.</w:t>
      </w:r>
    </w:p>
    <w:p w14:paraId="33C169B3" w14:textId="207CF9AC" w:rsidR="00FE32F4" w:rsidRDefault="008B56F3" w:rsidP="0042316D">
      <w:r w:rsidRPr="008B56F3">
        <w:rPr>
          <w:noProof/>
        </w:rPr>
        <w:drawing>
          <wp:inline distT="0" distB="0" distL="0" distR="0" wp14:anchorId="60C504EC" wp14:editId="64CBD6F0">
            <wp:extent cx="1058984" cy="1174720"/>
            <wp:effectExtent l="0" t="0" r="8255" b="6985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73910" cy="119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1A47" w14:textId="1D35BCC6" w:rsidR="0034035B" w:rsidRPr="0034035B" w:rsidRDefault="0034035B" w:rsidP="0034035B">
      <w:pPr>
        <w:pStyle w:val="Kop4"/>
      </w:pPr>
      <w:proofErr w:type="spellStart"/>
      <w:r w:rsidRPr="0034035B">
        <w:t>History</w:t>
      </w:r>
      <w:proofErr w:type="spellEnd"/>
    </w:p>
    <w:p w14:paraId="75830822" w14:textId="62E74899" w:rsidR="0034035B" w:rsidRDefault="0034035B" w:rsidP="0042316D">
      <w:r>
        <w:t>Hierop zie je alle items die verkocht zijn in de vorm van facturen. Je kan deze enkel bekijken en op geen enkele manier wijzigen.</w:t>
      </w:r>
    </w:p>
    <w:p w14:paraId="5DD8F0C5" w14:textId="422EA3A3" w:rsidR="0034035B" w:rsidRDefault="0034035B" w:rsidP="0042316D">
      <w:r w:rsidRPr="0034035B">
        <w:rPr>
          <w:noProof/>
        </w:rPr>
        <w:drawing>
          <wp:inline distT="0" distB="0" distL="0" distR="0" wp14:anchorId="04909FB6" wp14:editId="4BC43B95">
            <wp:extent cx="5760720" cy="2559685"/>
            <wp:effectExtent l="0" t="0" r="0" b="0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4B4D" w14:textId="627AEDAD" w:rsidR="0034035B" w:rsidRPr="0042316D" w:rsidRDefault="0034035B" w:rsidP="0042316D">
      <w:r>
        <w:t xml:space="preserve">Er is ook een </w:t>
      </w:r>
      <w:proofErr w:type="spellStart"/>
      <w:r>
        <w:t>refresh</w:t>
      </w:r>
      <w:proofErr w:type="spellEnd"/>
      <w:r>
        <w:t xml:space="preserve"> button. Dit kan handig zijn als de </w:t>
      </w:r>
      <w:proofErr w:type="spellStart"/>
      <w:r>
        <w:t>buyer</w:t>
      </w:r>
      <w:proofErr w:type="spellEnd"/>
      <w:r>
        <w:t xml:space="preserve"> net een item heeft gekocht en er iets mis loopt. Hij zal de </w:t>
      </w:r>
      <w:proofErr w:type="spellStart"/>
      <w:r>
        <w:t>admin</w:t>
      </w:r>
      <w:proofErr w:type="spellEnd"/>
      <w:r>
        <w:t xml:space="preserve"> contacteren en om er zeker van te zijn dat deze toegevoegd wordt in de lijst bezit dit scherm over een </w:t>
      </w:r>
      <w:proofErr w:type="spellStart"/>
      <w:r>
        <w:t>refresh</w:t>
      </w:r>
      <w:proofErr w:type="spellEnd"/>
      <w:r>
        <w:t xml:space="preserve"> knop. </w:t>
      </w:r>
    </w:p>
    <w:p w14:paraId="15221DA6" w14:textId="2BF3FCBB" w:rsidR="0006691A" w:rsidRPr="00530759" w:rsidRDefault="0006691A" w:rsidP="0006691A">
      <w:pPr>
        <w:pStyle w:val="Kop2"/>
      </w:pPr>
      <w:proofErr w:type="spellStart"/>
      <w:r w:rsidRPr="00530759">
        <w:lastRenderedPageBreak/>
        <w:t>wpfBuyer</w:t>
      </w:r>
      <w:proofErr w:type="spellEnd"/>
    </w:p>
    <w:p w14:paraId="4A334B54" w14:textId="3E8E528F" w:rsidR="00710152" w:rsidRPr="00776289" w:rsidRDefault="00710152" w:rsidP="006463F8">
      <w:pPr>
        <w:pStyle w:val="Kop4"/>
      </w:pPr>
      <w:r w:rsidRPr="00776289">
        <w:t>My items</w:t>
      </w:r>
    </w:p>
    <w:p w14:paraId="098B582C" w14:textId="0C388671" w:rsidR="0006691A" w:rsidRDefault="004C131F" w:rsidP="0006691A">
      <w:r>
        <w:t xml:space="preserve">Wanneer de user een </w:t>
      </w:r>
      <w:proofErr w:type="spellStart"/>
      <w:r>
        <w:t>buyer</w:t>
      </w:r>
      <w:proofErr w:type="spellEnd"/>
      <w:r>
        <w:t xml:space="preserve"> is, krijgt hij zijn items weergegeven onder het </w:t>
      </w:r>
      <w:proofErr w:type="spellStart"/>
      <w:r>
        <w:t>tabitem</w:t>
      </w:r>
      <w:proofErr w:type="spellEnd"/>
      <w:r>
        <w:t xml:space="preserve"> “My items”</w:t>
      </w:r>
      <w:r w:rsidR="001B7DBD">
        <w:t xml:space="preserve">. </w:t>
      </w:r>
    </w:p>
    <w:p w14:paraId="6F8A4596" w14:textId="42B1D2C8" w:rsidR="001B7DBD" w:rsidRDefault="001B7DBD" w:rsidP="0006691A">
      <w:r w:rsidRPr="001B7DBD">
        <w:rPr>
          <w:noProof/>
        </w:rPr>
        <w:drawing>
          <wp:inline distT="0" distB="0" distL="0" distR="0" wp14:anchorId="3AF022B7" wp14:editId="3592EDF1">
            <wp:extent cx="3257550" cy="2166673"/>
            <wp:effectExtent l="0" t="0" r="0" b="508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7028" cy="217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D331" w14:textId="77777777" w:rsidR="00BD55DB" w:rsidRDefault="001B7DBD" w:rsidP="0006691A">
      <w:r>
        <w:t>Wanneer er op de “More” knop geklikt wordt, wordt de info van dat item rechts weergegeven in de label</w:t>
      </w:r>
      <w:r w:rsidR="003E4AC4">
        <w:t>s.</w:t>
      </w:r>
    </w:p>
    <w:p w14:paraId="2236C4F6" w14:textId="50A77AC2" w:rsidR="007016D5" w:rsidRDefault="00BD55DB" w:rsidP="0006691A">
      <w:r w:rsidRPr="00BD55DB">
        <w:rPr>
          <w:noProof/>
        </w:rPr>
        <w:drawing>
          <wp:inline distT="0" distB="0" distL="0" distR="0" wp14:anchorId="6DD2F8EA" wp14:editId="36EFFB49">
            <wp:extent cx="3231250" cy="2143125"/>
            <wp:effectExtent l="0" t="0" r="762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4678" cy="215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DBD">
        <w:t xml:space="preserve"> </w:t>
      </w:r>
      <w:r w:rsidR="007016D5">
        <w:br w:type="page"/>
      </w:r>
    </w:p>
    <w:p w14:paraId="6EA83070" w14:textId="3DEC945E" w:rsidR="002142EF" w:rsidRDefault="002142EF" w:rsidP="0006691A">
      <w:r>
        <w:lastRenderedPageBreak/>
        <w:t xml:space="preserve">Als de velden het toestaan kan je wijzigingen aanbrengen. Om deze op te slaan moet je klikken op </w:t>
      </w:r>
      <w:r w:rsidR="009872DB">
        <w:t>“</w:t>
      </w:r>
      <w:proofErr w:type="spellStart"/>
      <w:r w:rsidR="009872DB">
        <w:t>E</w:t>
      </w:r>
      <w:r>
        <w:t>dit</w:t>
      </w:r>
      <w:proofErr w:type="spellEnd"/>
      <w:r w:rsidR="009872DB">
        <w:t>”</w:t>
      </w:r>
      <w:r>
        <w:t>.</w:t>
      </w:r>
      <w:r w:rsidR="009872DB">
        <w:t xml:space="preserve"> Er zal een </w:t>
      </w:r>
      <w:proofErr w:type="spellStart"/>
      <w:r w:rsidR="009872DB">
        <w:t>bevestigingsmeldiging</w:t>
      </w:r>
      <w:proofErr w:type="spellEnd"/>
      <w:r w:rsidR="009872DB">
        <w:t xml:space="preserve"> komen als het wijzigen gelukt is. </w:t>
      </w:r>
    </w:p>
    <w:p w14:paraId="3804BC01" w14:textId="7021C3B5" w:rsidR="00F2652D" w:rsidRDefault="006C5CE8" w:rsidP="0006691A">
      <w:r w:rsidRPr="006C5CE8">
        <w:rPr>
          <w:noProof/>
        </w:rPr>
        <w:drawing>
          <wp:inline distT="0" distB="0" distL="0" distR="0" wp14:anchorId="3669474F" wp14:editId="7FE179E3">
            <wp:extent cx="3833192" cy="266723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F096" w14:textId="4D1C241D" w:rsidR="008B20D6" w:rsidRDefault="008B20D6" w:rsidP="0006691A">
      <w:r>
        <w:t>Wanneer je op “Delete” klikt zal het item verwijderd worden uit jouw items. Hij zal ook uit de database verwijderd worden.</w:t>
      </w:r>
    </w:p>
    <w:p w14:paraId="4BA249BF" w14:textId="522F946A" w:rsidR="00710152" w:rsidRDefault="006463F8" w:rsidP="006463F8">
      <w:pPr>
        <w:pStyle w:val="Kop4"/>
      </w:pPr>
      <w:proofErr w:type="spellStart"/>
      <w:r>
        <w:t>Buy</w:t>
      </w:r>
      <w:proofErr w:type="spellEnd"/>
      <w:r>
        <w:t xml:space="preserve"> </w:t>
      </w:r>
      <w:r w:rsidR="008C4609">
        <w:t>i</w:t>
      </w:r>
      <w:r w:rsidR="006D0776">
        <w:t>t</w:t>
      </w:r>
      <w:r>
        <w:t>ems</w:t>
      </w:r>
    </w:p>
    <w:p w14:paraId="5088A558" w14:textId="1BDBD59F" w:rsidR="00C1464E" w:rsidRDefault="00C1464E" w:rsidP="0006691A">
      <w:r>
        <w:t xml:space="preserve">Je kan als </w:t>
      </w:r>
      <w:proofErr w:type="spellStart"/>
      <w:r>
        <w:t>buyer</w:t>
      </w:r>
      <w:proofErr w:type="spellEnd"/>
      <w:r>
        <w:t xml:space="preserve"> kopen. Op het </w:t>
      </w:r>
      <w:proofErr w:type="spellStart"/>
      <w:r>
        <w:t>tabitem</w:t>
      </w:r>
      <w:proofErr w:type="spellEnd"/>
      <w:r>
        <w:t xml:space="preserve"> “</w:t>
      </w:r>
      <w:proofErr w:type="spellStart"/>
      <w:r>
        <w:t>Buy</w:t>
      </w:r>
      <w:proofErr w:type="spellEnd"/>
      <w:r>
        <w:t xml:space="preserve"> items” zullen alle te koop gestelde items weergegeven worden. wanneer op de “More” button klikt van het item zal de nodige info ingevuld worden.</w:t>
      </w:r>
    </w:p>
    <w:p w14:paraId="5B9EF367" w14:textId="069A30E3" w:rsidR="0003349D" w:rsidRDefault="0003349D" w:rsidP="0006691A">
      <w:r w:rsidRPr="0003349D">
        <w:rPr>
          <w:noProof/>
        </w:rPr>
        <w:drawing>
          <wp:inline distT="0" distB="0" distL="0" distR="0" wp14:anchorId="64522458" wp14:editId="149E1241">
            <wp:extent cx="3554638" cy="1903095"/>
            <wp:effectExtent l="0" t="0" r="8255" b="1905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7677" cy="191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7380" w14:textId="0F2F03DC" w:rsidR="00710152" w:rsidRDefault="00710152" w:rsidP="0006691A">
      <w:r>
        <w:t xml:space="preserve">Je kan </w:t>
      </w:r>
      <w:r w:rsidR="00B93FAD">
        <w:t>een filter gebruiken om de weergegeven items aan te passen.</w:t>
      </w:r>
    </w:p>
    <w:p w14:paraId="19B3C3E6" w14:textId="6F8EE079" w:rsidR="0003349D" w:rsidRDefault="0004481C" w:rsidP="0006691A">
      <w:r w:rsidRPr="0004481C">
        <w:rPr>
          <w:noProof/>
        </w:rPr>
        <w:drawing>
          <wp:inline distT="0" distB="0" distL="0" distR="0" wp14:anchorId="08E7EB75" wp14:editId="0E23F06C">
            <wp:extent cx="5760720" cy="2348865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6623" w14:textId="1C975FD1" w:rsidR="009C6802" w:rsidRDefault="009C6802" w:rsidP="0006691A">
      <w:r>
        <w:t xml:space="preserve">Tot slot kan je nog een item kopen. Hiervoor moet je op de “More” button van het item klikken. Vervolgens klik je op de betaalmachine </w:t>
      </w:r>
      <w:r w:rsidR="007F20F3">
        <w:t>en zal het item je eigendom worden.</w:t>
      </w:r>
    </w:p>
    <w:p w14:paraId="76439F1A" w14:textId="7DB5F15B" w:rsidR="009B38D4" w:rsidRDefault="004A085D" w:rsidP="0006691A">
      <w:r w:rsidRPr="004A085D">
        <w:rPr>
          <w:noProof/>
        </w:rPr>
        <w:lastRenderedPageBreak/>
        <w:drawing>
          <wp:inline distT="0" distB="0" distL="0" distR="0" wp14:anchorId="32096380" wp14:editId="576FF925">
            <wp:extent cx="5760720" cy="2061845"/>
            <wp:effectExtent l="0" t="0" r="0" b="0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25FF" w14:textId="7C1BEE16" w:rsidR="004A085D" w:rsidRDefault="004A085D" w:rsidP="0006691A">
      <w:r>
        <w:t>Je zal zien dat het gekochte item bij je items zal komen.</w:t>
      </w:r>
    </w:p>
    <w:p w14:paraId="5689B468" w14:textId="0A2A222E" w:rsidR="004A085D" w:rsidRPr="0006691A" w:rsidRDefault="00966E14" w:rsidP="0006691A">
      <w:r w:rsidRPr="00966E14">
        <w:rPr>
          <w:noProof/>
        </w:rPr>
        <w:drawing>
          <wp:inline distT="0" distB="0" distL="0" distR="0" wp14:anchorId="0D6DFD5B" wp14:editId="7106C2B5">
            <wp:extent cx="2659358" cy="3314700"/>
            <wp:effectExtent l="0" t="0" r="8255" b="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71019" cy="332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9644" w14:textId="33B3D6C4" w:rsidR="0006691A" w:rsidRDefault="0006691A" w:rsidP="0006691A">
      <w:pPr>
        <w:pStyle w:val="Kop2"/>
      </w:pPr>
      <w:proofErr w:type="spellStart"/>
      <w:r>
        <w:t>wpfSeller</w:t>
      </w:r>
      <w:proofErr w:type="spellEnd"/>
    </w:p>
    <w:p w14:paraId="19DF42BA" w14:textId="77777777" w:rsidR="006B1318" w:rsidRPr="00710152" w:rsidRDefault="006B1318" w:rsidP="006B1318">
      <w:pPr>
        <w:pStyle w:val="Kop4"/>
      </w:pPr>
      <w:r>
        <w:t>My items</w:t>
      </w:r>
    </w:p>
    <w:p w14:paraId="1542FCE4" w14:textId="415C1612" w:rsidR="006B1318" w:rsidRDefault="006B1318" w:rsidP="006B1318">
      <w:r>
        <w:t xml:space="preserve">Deze werkt identiek als “My items” van de </w:t>
      </w:r>
      <w:proofErr w:type="spellStart"/>
      <w:r>
        <w:t>buyer</w:t>
      </w:r>
      <w:proofErr w:type="spellEnd"/>
      <w:r>
        <w:t>.</w:t>
      </w:r>
      <w:r w:rsidR="00CB0F03">
        <w:t xml:space="preserve"> Voor de werking zie </w:t>
      </w:r>
      <w:proofErr w:type="spellStart"/>
      <w:r w:rsidR="00CB0F03">
        <w:t>wpfBuyer:My</w:t>
      </w:r>
      <w:proofErr w:type="spellEnd"/>
      <w:r w:rsidR="00CB0F03">
        <w:t xml:space="preserve"> items</w:t>
      </w:r>
      <w:r w:rsidR="0005662C">
        <w:t>.</w:t>
      </w:r>
    </w:p>
    <w:p w14:paraId="04C78942" w14:textId="4149A5AB" w:rsidR="0005662C" w:rsidRDefault="008432D8" w:rsidP="0005662C">
      <w:pPr>
        <w:pStyle w:val="Kop4"/>
      </w:pPr>
      <w:r>
        <w:lastRenderedPageBreak/>
        <w:t>New item</w:t>
      </w:r>
    </w:p>
    <w:p w14:paraId="416557EE" w14:textId="73231A4B" w:rsidR="008432D8" w:rsidRDefault="008432D8" w:rsidP="008432D8">
      <w:r w:rsidRPr="008432D8">
        <w:rPr>
          <w:noProof/>
        </w:rPr>
        <w:drawing>
          <wp:inline distT="0" distB="0" distL="0" distR="0" wp14:anchorId="57287DC7" wp14:editId="622CFE42">
            <wp:extent cx="5760720" cy="2780665"/>
            <wp:effectExtent l="0" t="0" r="0" b="635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93CD" w14:textId="38A4C198" w:rsidR="008432D8" w:rsidRDefault="008432D8" w:rsidP="008432D8">
      <w:r>
        <w:t>Je vult de nodige gegevens in van het item</w:t>
      </w:r>
      <w:r w:rsidR="00EA7F37">
        <w:t>. Wanneer je klikt op “</w:t>
      </w:r>
      <w:proofErr w:type="spellStart"/>
      <w:r w:rsidR="00EA7F37">
        <w:t>Create</w:t>
      </w:r>
      <w:proofErr w:type="spellEnd"/>
      <w:r w:rsidR="00EA7F37">
        <w:t>” zal het programma controleren of alle velden die aangegeven zijn met “*” weldegelijk ingevuld zijn.</w:t>
      </w:r>
      <w:r w:rsidR="009D69DF">
        <w:t xml:space="preserve"> Je mag maar moet geen afbeelding en/of </w:t>
      </w:r>
      <w:proofErr w:type="spellStart"/>
      <w:r w:rsidR="009D69DF">
        <w:t>properties</w:t>
      </w:r>
      <w:proofErr w:type="spellEnd"/>
      <w:r w:rsidR="009D69DF">
        <w:t xml:space="preserve"> toevoegen.</w:t>
      </w:r>
      <w:r w:rsidR="0074168E">
        <w:t xml:space="preserve"> Als alles ingevuld is zal het item gecreëerd worden en </w:t>
      </w:r>
      <w:r w:rsidR="00817189">
        <w:t>toevoegt</w:t>
      </w:r>
      <w:r w:rsidR="0074168E">
        <w:t xml:space="preserve"> worden aan de list met je items.</w:t>
      </w:r>
    </w:p>
    <w:p w14:paraId="6F7FB5CB" w14:textId="5C0DCB8C" w:rsidR="00817189" w:rsidRDefault="00817189" w:rsidP="008432D8">
      <w:r w:rsidRPr="00817189">
        <w:rPr>
          <w:noProof/>
        </w:rPr>
        <w:drawing>
          <wp:inline distT="0" distB="0" distL="0" distR="0" wp14:anchorId="64CF68C9" wp14:editId="74250469">
            <wp:extent cx="5760720" cy="2374265"/>
            <wp:effectExtent l="0" t="0" r="0" b="6985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AC81" w14:textId="2771747B" w:rsidR="002015BB" w:rsidRDefault="002015BB" w:rsidP="008432D8">
      <w:r w:rsidRPr="002015BB">
        <w:rPr>
          <w:noProof/>
        </w:rPr>
        <w:drawing>
          <wp:inline distT="0" distB="0" distL="0" distR="0" wp14:anchorId="66A30A97" wp14:editId="17DA295C">
            <wp:extent cx="2377646" cy="243861"/>
            <wp:effectExtent l="0" t="0" r="3810" b="381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6627" w14:textId="60F0D4C0" w:rsidR="002015BB" w:rsidRPr="008432D8" w:rsidRDefault="002015BB" w:rsidP="008432D8">
      <w:r w:rsidRPr="002015BB">
        <w:rPr>
          <w:noProof/>
        </w:rPr>
        <w:drawing>
          <wp:inline distT="0" distB="0" distL="0" distR="0" wp14:anchorId="121EA41E" wp14:editId="2E5E9C64">
            <wp:extent cx="1943100" cy="1727619"/>
            <wp:effectExtent l="0" t="0" r="0" b="6350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8198" r="27944" b="7799"/>
                    <a:stretch/>
                  </pic:blipFill>
                  <pic:spPr bwMode="auto">
                    <a:xfrm>
                      <a:off x="0" y="0"/>
                      <a:ext cx="1949949" cy="1733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015BB" w:rsidRPr="008432D8" w:rsidSect="00A10AEF"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10ADB6" w14:textId="77777777" w:rsidR="00B63FDB" w:rsidRDefault="00B63FDB" w:rsidP="00D50DE0">
      <w:pPr>
        <w:spacing w:after="0" w:line="240" w:lineRule="auto"/>
      </w:pPr>
      <w:r>
        <w:separator/>
      </w:r>
    </w:p>
  </w:endnote>
  <w:endnote w:type="continuationSeparator" w:id="0">
    <w:p w14:paraId="19938E43" w14:textId="77777777" w:rsidR="00B63FDB" w:rsidRDefault="00B63FDB" w:rsidP="00D50D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83937551"/>
      <w:docPartObj>
        <w:docPartGallery w:val="Page Numbers (Bottom of Page)"/>
        <w:docPartUnique/>
      </w:docPartObj>
    </w:sdtPr>
    <w:sdtEndPr/>
    <w:sdtContent>
      <w:p w14:paraId="4B2FD373" w14:textId="77777777" w:rsidR="00D26480" w:rsidRDefault="00D26480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14:paraId="04CFB367" w14:textId="77777777" w:rsidR="00D26480" w:rsidRDefault="00D26480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3D6A60" w14:textId="77777777" w:rsidR="00A10AEF" w:rsidRDefault="00A10AEF" w:rsidP="00D26480">
    <w:pPr>
      <w:pStyle w:val="Voettekst"/>
      <w:jc w:val="center"/>
    </w:pPr>
  </w:p>
  <w:p w14:paraId="0226D1C0" w14:textId="77777777" w:rsidR="00EA1760" w:rsidRDefault="00EA1760" w:rsidP="00A10AEF">
    <w:pPr>
      <w:pStyle w:val="Voettekst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4ADDEA" w14:textId="77777777" w:rsidR="00B63FDB" w:rsidRDefault="00B63FDB" w:rsidP="00D50DE0">
      <w:pPr>
        <w:spacing w:after="0" w:line="240" w:lineRule="auto"/>
      </w:pPr>
      <w:r>
        <w:separator/>
      </w:r>
    </w:p>
  </w:footnote>
  <w:footnote w:type="continuationSeparator" w:id="0">
    <w:p w14:paraId="50C08353" w14:textId="77777777" w:rsidR="00B63FDB" w:rsidRDefault="00B63FDB" w:rsidP="00D50D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D72EDC"/>
    <w:multiLevelType w:val="hybridMultilevel"/>
    <w:tmpl w:val="B7F2409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1348DB"/>
    <w:multiLevelType w:val="hybridMultilevel"/>
    <w:tmpl w:val="60F03F0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7C55BE"/>
    <w:multiLevelType w:val="hybridMultilevel"/>
    <w:tmpl w:val="2138A98E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A346D9"/>
    <w:multiLevelType w:val="hybridMultilevel"/>
    <w:tmpl w:val="90244C1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2F0FA6"/>
    <w:multiLevelType w:val="hybridMultilevel"/>
    <w:tmpl w:val="01F8FF8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FDB"/>
    <w:rsid w:val="0001379E"/>
    <w:rsid w:val="00014059"/>
    <w:rsid w:val="0003349D"/>
    <w:rsid w:val="0004481C"/>
    <w:rsid w:val="0005662C"/>
    <w:rsid w:val="0006691A"/>
    <w:rsid w:val="000835EB"/>
    <w:rsid w:val="0010115F"/>
    <w:rsid w:val="00115DCB"/>
    <w:rsid w:val="00120B8D"/>
    <w:rsid w:val="001219C5"/>
    <w:rsid w:val="00133FEB"/>
    <w:rsid w:val="001B7DBD"/>
    <w:rsid w:val="002015BB"/>
    <w:rsid w:val="002142EF"/>
    <w:rsid w:val="0022448E"/>
    <w:rsid w:val="00280928"/>
    <w:rsid w:val="00294400"/>
    <w:rsid w:val="003123C0"/>
    <w:rsid w:val="00320808"/>
    <w:rsid w:val="0033594F"/>
    <w:rsid w:val="0034035B"/>
    <w:rsid w:val="003405B3"/>
    <w:rsid w:val="003E4AC4"/>
    <w:rsid w:val="004066BB"/>
    <w:rsid w:val="004212E4"/>
    <w:rsid w:val="0042316D"/>
    <w:rsid w:val="00430D38"/>
    <w:rsid w:val="00451ED3"/>
    <w:rsid w:val="00453496"/>
    <w:rsid w:val="004560B0"/>
    <w:rsid w:val="00490A33"/>
    <w:rsid w:val="004A085D"/>
    <w:rsid w:val="004C131F"/>
    <w:rsid w:val="004C32ED"/>
    <w:rsid w:val="004F18FB"/>
    <w:rsid w:val="004F203E"/>
    <w:rsid w:val="00500438"/>
    <w:rsid w:val="00501689"/>
    <w:rsid w:val="0050795E"/>
    <w:rsid w:val="00520528"/>
    <w:rsid w:val="00525637"/>
    <w:rsid w:val="00530759"/>
    <w:rsid w:val="0053144E"/>
    <w:rsid w:val="00553271"/>
    <w:rsid w:val="00576D0B"/>
    <w:rsid w:val="005D22EC"/>
    <w:rsid w:val="005F11E1"/>
    <w:rsid w:val="00607781"/>
    <w:rsid w:val="00623C5A"/>
    <w:rsid w:val="006463F8"/>
    <w:rsid w:val="00673A57"/>
    <w:rsid w:val="006B1318"/>
    <w:rsid w:val="006C5CE8"/>
    <w:rsid w:val="006C7BA4"/>
    <w:rsid w:val="006D0776"/>
    <w:rsid w:val="006E1CFE"/>
    <w:rsid w:val="007016D5"/>
    <w:rsid w:val="00710152"/>
    <w:rsid w:val="0074168E"/>
    <w:rsid w:val="00742B34"/>
    <w:rsid w:val="00743268"/>
    <w:rsid w:val="00763F5D"/>
    <w:rsid w:val="00773764"/>
    <w:rsid w:val="00776289"/>
    <w:rsid w:val="007B07C9"/>
    <w:rsid w:val="007B449D"/>
    <w:rsid w:val="007B53FE"/>
    <w:rsid w:val="007C07C7"/>
    <w:rsid w:val="007C1FAD"/>
    <w:rsid w:val="007F20F3"/>
    <w:rsid w:val="00817189"/>
    <w:rsid w:val="00822C42"/>
    <w:rsid w:val="008432D8"/>
    <w:rsid w:val="008538FB"/>
    <w:rsid w:val="008A74FF"/>
    <w:rsid w:val="008B20D6"/>
    <w:rsid w:val="008B56F3"/>
    <w:rsid w:val="008C16DD"/>
    <w:rsid w:val="008C4609"/>
    <w:rsid w:val="008C6F52"/>
    <w:rsid w:val="008E4AAD"/>
    <w:rsid w:val="00911A51"/>
    <w:rsid w:val="00942896"/>
    <w:rsid w:val="009456B2"/>
    <w:rsid w:val="00946A9F"/>
    <w:rsid w:val="00964B6D"/>
    <w:rsid w:val="00966E14"/>
    <w:rsid w:val="00986AA6"/>
    <w:rsid w:val="009872DB"/>
    <w:rsid w:val="0099450D"/>
    <w:rsid w:val="00995718"/>
    <w:rsid w:val="00997A99"/>
    <w:rsid w:val="009A63BA"/>
    <w:rsid w:val="009B38D4"/>
    <w:rsid w:val="009C6802"/>
    <w:rsid w:val="009D2F68"/>
    <w:rsid w:val="009D69DF"/>
    <w:rsid w:val="009F6885"/>
    <w:rsid w:val="00A02793"/>
    <w:rsid w:val="00A10AEF"/>
    <w:rsid w:val="00A130AB"/>
    <w:rsid w:val="00A466CA"/>
    <w:rsid w:val="00AD71E9"/>
    <w:rsid w:val="00B435BD"/>
    <w:rsid w:val="00B63FDB"/>
    <w:rsid w:val="00B74642"/>
    <w:rsid w:val="00B93FAD"/>
    <w:rsid w:val="00BA6BA7"/>
    <w:rsid w:val="00BC0772"/>
    <w:rsid w:val="00BC51A7"/>
    <w:rsid w:val="00BD55DB"/>
    <w:rsid w:val="00C1464E"/>
    <w:rsid w:val="00C33AAD"/>
    <w:rsid w:val="00C45FDC"/>
    <w:rsid w:val="00C85282"/>
    <w:rsid w:val="00CB0F03"/>
    <w:rsid w:val="00D26480"/>
    <w:rsid w:val="00D50DE0"/>
    <w:rsid w:val="00D6063F"/>
    <w:rsid w:val="00DA02FA"/>
    <w:rsid w:val="00DA7DCB"/>
    <w:rsid w:val="00E03E87"/>
    <w:rsid w:val="00E42CE6"/>
    <w:rsid w:val="00E678B5"/>
    <w:rsid w:val="00E75885"/>
    <w:rsid w:val="00E91D92"/>
    <w:rsid w:val="00E96572"/>
    <w:rsid w:val="00E97711"/>
    <w:rsid w:val="00EA1760"/>
    <w:rsid w:val="00EA503A"/>
    <w:rsid w:val="00EA7F37"/>
    <w:rsid w:val="00EB2E33"/>
    <w:rsid w:val="00EE2458"/>
    <w:rsid w:val="00EE2649"/>
    <w:rsid w:val="00F2652D"/>
    <w:rsid w:val="00F43307"/>
    <w:rsid w:val="00F475FF"/>
    <w:rsid w:val="00F7267A"/>
    <w:rsid w:val="00F94F96"/>
    <w:rsid w:val="00FC31B5"/>
    <w:rsid w:val="00FE32F4"/>
    <w:rsid w:val="00FE7F06"/>
    <w:rsid w:val="00FF021A"/>
    <w:rsid w:val="00FF3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19CB1F"/>
  <w15:chartTrackingRefBased/>
  <w15:docId w15:val="{94D95022-09BE-4F9B-9DED-EB9F6C8F2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="Arial"/>
        <w:sz w:val="24"/>
        <w:szCs w:val="24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EA17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DA7D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9945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8538F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unhideWhenUsed/>
    <w:qFormat/>
    <w:rsid w:val="00FF3B5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unhideWhenUsed/>
    <w:qFormat/>
    <w:rsid w:val="00FF3B5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29440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2944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Koptekst">
    <w:name w:val="header"/>
    <w:basedOn w:val="Standaard"/>
    <w:link w:val="KoptekstChar"/>
    <w:uiPriority w:val="99"/>
    <w:unhideWhenUsed/>
    <w:rsid w:val="00D50D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D50DE0"/>
  </w:style>
  <w:style w:type="paragraph" w:styleId="Voettekst">
    <w:name w:val="footer"/>
    <w:basedOn w:val="Standaard"/>
    <w:link w:val="VoettekstChar"/>
    <w:uiPriority w:val="99"/>
    <w:unhideWhenUsed/>
    <w:rsid w:val="00D50D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D50DE0"/>
  </w:style>
  <w:style w:type="character" w:styleId="Titelvanboek">
    <w:name w:val="Book Title"/>
    <w:basedOn w:val="Standaardalinea-lettertype"/>
    <w:uiPriority w:val="33"/>
    <w:qFormat/>
    <w:rsid w:val="00EA1760"/>
    <w:rPr>
      <w:b/>
      <w:bCs/>
      <w:i/>
      <w:iCs/>
      <w:spacing w:val="5"/>
    </w:rPr>
  </w:style>
  <w:style w:type="character" w:customStyle="1" w:styleId="Kop1Char">
    <w:name w:val="Kop 1 Char"/>
    <w:basedOn w:val="Standaardalinea-lettertype"/>
    <w:link w:val="Kop1"/>
    <w:uiPriority w:val="9"/>
    <w:rsid w:val="00EA17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EA1760"/>
    <w:pPr>
      <w:outlineLvl w:val="9"/>
    </w:pPr>
    <w:rPr>
      <w:lang w:eastAsia="nl-BE"/>
    </w:rPr>
  </w:style>
  <w:style w:type="character" w:customStyle="1" w:styleId="Kop2Char">
    <w:name w:val="Kop 2 Char"/>
    <w:basedOn w:val="Standaardalinea-lettertype"/>
    <w:link w:val="Kop2"/>
    <w:uiPriority w:val="9"/>
    <w:rsid w:val="00DA7D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99450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Kop4Char">
    <w:name w:val="Kop 4 Char"/>
    <w:basedOn w:val="Standaardalinea-lettertype"/>
    <w:link w:val="Kop4"/>
    <w:uiPriority w:val="9"/>
    <w:rsid w:val="008538F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rsid w:val="00FF3B5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rsid w:val="00FF3B5B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jstalinea">
    <w:name w:val="List Paragraph"/>
    <w:basedOn w:val="Standaard"/>
    <w:uiPriority w:val="34"/>
    <w:qFormat/>
    <w:rsid w:val="005532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microsoft.com/office/2007/relationships/hdphoto" Target="media/hdphoto1.wdp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mma\Documents\Aangepaste%20Office-sjablonen\SjabloonMetVoorblad.dotx" TargetMode="Externa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1EB110-4496-497D-9A8C-0261C90AD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SjabloonMetVoorblad</Template>
  <TotalTime>124</TotalTime>
  <Pages>19</Pages>
  <Words>1969</Words>
  <Characters>10833</Characters>
  <Application>Microsoft Office Word</Application>
  <DocSecurity>0</DocSecurity>
  <Lines>90</Lines>
  <Paragraphs>25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Dammans</dc:creator>
  <cp:keywords/>
  <dc:description/>
  <cp:lastModifiedBy>Jan Dammans</cp:lastModifiedBy>
  <cp:revision>116</cp:revision>
  <dcterms:created xsi:type="dcterms:W3CDTF">2020-06-06T12:33:00Z</dcterms:created>
  <dcterms:modified xsi:type="dcterms:W3CDTF">2020-06-09T09:05:00Z</dcterms:modified>
</cp:coreProperties>
</file>